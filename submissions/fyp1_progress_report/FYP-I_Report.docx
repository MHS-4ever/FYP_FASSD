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8255" w14:textId="77777777" w:rsidR="00FF4F44" w:rsidRDefault="00FF4F44" w:rsidP="003D1FBC">
      <w:pPr>
        <w:pStyle w:val="Title1"/>
      </w:pPr>
    </w:p>
    <w:p w14:paraId="0E5CCF86" w14:textId="77777777" w:rsidR="00FF4F44" w:rsidRDefault="00EC1E29" w:rsidP="003D1FBC">
      <w:pPr>
        <w:pStyle w:val="Title1"/>
      </w:pPr>
      <w:r w:rsidRPr="008B6D91">
        <w:rPr>
          <w:rFonts w:cstheme="majorBidi"/>
          <w:noProof/>
        </w:rPr>
        <w:drawing>
          <wp:anchor distT="0" distB="0" distL="114300" distR="114300" simplePos="0" relativeHeight="251676160" behindDoc="0" locked="0" layoutInCell="1" allowOverlap="1" wp14:anchorId="1170165A" wp14:editId="141629AE">
            <wp:simplePos x="0" y="0"/>
            <wp:positionH relativeFrom="margin">
              <wp:posOffset>624840</wp:posOffset>
            </wp:positionH>
            <wp:positionV relativeFrom="margin">
              <wp:posOffset>581025</wp:posOffset>
            </wp:positionV>
            <wp:extent cx="4380865" cy="1385570"/>
            <wp:effectExtent l="0" t="0" r="635"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6706" b="16706"/>
                    <a:stretch/>
                  </pic:blipFill>
                  <pic:spPr bwMode="auto">
                    <a:xfrm>
                      <a:off x="0" y="0"/>
                      <a:ext cx="4380865" cy="1385570"/>
                    </a:xfrm>
                    <a:prstGeom prst="rect">
                      <a:avLst/>
                    </a:prstGeom>
                    <a:noFill/>
                    <a:ln>
                      <a:noFill/>
                    </a:ln>
                    <a:extLst>
                      <a:ext uri="{53640926-AAD7-44D8-BBD7-CCE9431645EC}">
                        <a14:shadowObscured xmlns:a14="http://schemas.microsoft.com/office/drawing/2010/main"/>
                      </a:ext>
                    </a:extLst>
                  </pic:spPr>
                </pic:pic>
              </a:graphicData>
            </a:graphic>
          </wp:anchor>
        </w:drawing>
      </w:r>
    </w:p>
    <w:p w14:paraId="1991F696" w14:textId="77777777" w:rsidR="00FF4F44" w:rsidRDefault="00FF4F44" w:rsidP="003D1FBC">
      <w:pPr>
        <w:pStyle w:val="Title1"/>
      </w:pPr>
    </w:p>
    <w:p w14:paraId="0FADA718" w14:textId="77777777" w:rsidR="00EC1E29" w:rsidRDefault="00EC1E29" w:rsidP="003D1FBC">
      <w:pPr>
        <w:pStyle w:val="Title1"/>
        <w:rPr>
          <w:sz w:val="28"/>
          <w:szCs w:val="28"/>
        </w:rPr>
      </w:pPr>
    </w:p>
    <w:p w14:paraId="13F00BF4" w14:textId="77777777" w:rsidR="00EC1E29" w:rsidRDefault="00EC1E29" w:rsidP="003D1FBC">
      <w:pPr>
        <w:pStyle w:val="Title1"/>
        <w:rPr>
          <w:sz w:val="28"/>
          <w:szCs w:val="28"/>
        </w:rPr>
      </w:pPr>
    </w:p>
    <w:p w14:paraId="7B074702" w14:textId="77777777" w:rsidR="00EC1E29" w:rsidRDefault="00EC1E29" w:rsidP="003D1FBC">
      <w:pPr>
        <w:pStyle w:val="Title1"/>
        <w:rPr>
          <w:sz w:val="28"/>
          <w:szCs w:val="28"/>
        </w:rPr>
      </w:pPr>
    </w:p>
    <w:p w14:paraId="613C20D8" w14:textId="77777777" w:rsidR="00EC1E29" w:rsidRDefault="00EC1E29" w:rsidP="003D1FBC">
      <w:pPr>
        <w:pStyle w:val="Title1"/>
        <w:rPr>
          <w:sz w:val="28"/>
          <w:szCs w:val="28"/>
        </w:rPr>
      </w:pPr>
    </w:p>
    <w:p w14:paraId="5AC4E7E4" w14:textId="77777777" w:rsidR="00EC1E29" w:rsidRDefault="00EC1E29" w:rsidP="003D1FBC">
      <w:pPr>
        <w:pStyle w:val="Title1"/>
        <w:rPr>
          <w:sz w:val="28"/>
          <w:szCs w:val="28"/>
        </w:rPr>
      </w:pPr>
    </w:p>
    <w:p w14:paraId="4F010578" w14:textId="77777777" w:rsidR="00EC1E29" w:rsidRDefault="00EC1E29" w:rsidP="003D1FBC">
      <w:pPr>
        <w:pStyle w:val="Title1"/>
        <w:rPr>
          <w:sz w:val="28"/>
          <w:szCs w:val="28"/>
        </w:rPr>
      </w:pPr>
    </w:p>
    <w:p w14:paraId="753BBF28" w14:textId="77777777" w:rsidR="003D1FBC" w:rsidRPr="007218AF" w:rsidRDefault="00EC1E29" w:rsidP="003D1FBC">
      <w:pPr>
        <w:pStyle w:val="Title1"/>
        <w:rPr>
          <w:sz w:val="28"/>
          <w:szCs w:val="28"/>
        </w:rPr>
      </w:pPr>
      <w:r>
        <w:rPr>
          <w:sz w:val="28"/>
          <w:szCs w:val="28"/>
        </w:rPr>
        <w:t xml:space="preserve">INSTITUTE OF SPACE TECHNOLOGY </w:t>
      </w:r>
    </w:p>
    <w:p w14:paraId="10215752" w14:textId="77777777" w:rsidR="00B8706E" w:rsidRPr="008B57AF" w:rsidRDefault="00B8706E" w:rsidP="00B8706E">
      <w:pPr>
        <w:spacing w:line="360" w:lineRule="auto"/>
        <w:contextualSpacing/>
        <w:jc w:val="center"/>
        <w:rPr>
          <w:sz w:val="40"/>
        </w:rPr>
      </w:pPr>
    </w:p>
    <w:p w14:paraId="6A1FACF1" w14:textId="77777777" w:rsidR="00B8706E" w:rsidRPr="008B57AF" w:rsidRDefault="00B8706E" w:rsidP="00B8706E">
      <w:pPr>
        <w:spacing w:line="360" w:lineRule="auto"/>
        <w:contextualSpacing/>
        <w:jc w:val="center"/>
        <w:rPr>
          <w:sz w:val="40"/>
        </w:rPr>
      </w:pPr>
    </w:p>
    <w:p w14:paraId="5C3A96AE" w14:textId="77777777" w:rsidR="00B8706E" w:rsidRPr="008B57AF" w:rsidRDefault="00B8706E" w:rsidP="006B3B6B">
      <w:pPr>
        <w:pStyle w:val="Title2"/>
      </w:pPr>
    </w:p>
    <w:p w14:paraId="4EB37816" w14:textId="31BD65E3" w:rsidR="00B8706E" w:rsidRPr="00CA0F66" w:rsidRDefault="009C551A" w:rsidP="00CA0F66">
      <w:pPr>
        <w:pStyle w:val="Title"/>
      </w:pPr>
      <w:r>
        <w:t>Forensic Acoustic for Synthetic Speech Detection</w:t>
      </w:r>
    </w:p>
    <w:p w14:paraId="5612CCE4" w14:textId="77777777" w:rsidR="00B8706E" w:rsidRPr="008B57AF" w:rsidRDefault="00B8706E" w:rsidP="00B8706E">
      <w:pPr>
        <w:pStyle w:val="NoSpacing"/>
        <w:spacing w:line="360" w:lineRule="auto"/>
        <w:contextualSpacing/>
        <w:rPr>
          <w:rFonts w:ascii="Times New Roman" w:hAnsi="Times New Roman"/>
        </w:rPr>
      </w:pPr>
    </w:p>
    <w:p w14:paraId="2A4B2C0F" w14:textId="77777777" w:rsidR="00526AC8" w:rsidRDefault="00526AC8" w:rsidP="00011B9F">
      <w:pPr>
        <w:pStyle w:val="NoSpacing"/>
        <w:spacing w:line="360" w:lineRule="auto"/>
        <w:contextualSpacing/>
        <w:jc w:val="center"/>
        <w:rPr>
          <w:rFonts w:ascii="Times New Roman" w:hAnsi="Times New Roman"/>
          <w:sz w:val="28"/>
          <w:szCs w:val="28"/>
        </w:rPr>
      </w:pPr>
    </w:p>
    <w:p w14:paraId="20E5FE23" w14:textId="77777777" w:rsidR="000270A2" w:rsidRDefault="000270A2" w:rsidP="00011B9F">
      <w:pPr>
        <w:pStyle w:val="NoSpacing"/>
        <w:spacing w:line="360" w:lineRule="auto"/>
        <w:contextualSpacing/>
        <w:jc w:val="center"/>
        <w:rPr>
          <w:rFonts w:ascii="Times New Roman" w:hAnsi="Times New Roman"/>
          <w:sz w:val="28"/>
          <w:szCs w:val="28"/>
        </w:rPr>
      </w:pPr>
    </w:p>
    <w:p w14:paraId="32535184" w14:textId="77777777" w:rsidR="00526AC8" w:rsidRPr="008C5755" w:rsidRDefault="008C5755" w:rsidP="00011B9F">
      <w:pPr>
        <w:pStyle w:val="NoSpacing"/>
        <w:spacing w:line="360" w:lineRule="auto"/>
        <w:contextualSpacing/>
        <w:jc w:val="center"/>
        <w:rPr>
          <w:rFonts w:ascii="Times New Roman" w:hAnsi="Times New Roman"/>
          <w:b/>
          <w:bCs/>
          <w:sz w:val="28"/>
          <w:szCs w:val="28"/>
        </w:rPr>
      </w:pPr>
      <w:r w:rsidRPr="008C5755">
        <w:rPr>
          <w:rFonts w:ascii="Times New Roman" w:hAnsi="Times New Roman"/>
          <w:b/>
          <w:bCs/>
          <w:sz w:val="28"/>
          <w:szCs w:val="28"/>
        </w:rPr>
        <w:t xml:space="preserve">FYP Team </w:t>
      </w:r>
    </w:p>
    <w:p w14:paraId="416B15C3" w14:textId="5B56E5C5" w:rsidR="00011B9F" w:rsidRPr="008B57AF" w:rsidRDefault="009C551A" w:rsidP="000F6CD4">
      <w:pPr>
        <w:pStyle w:val="NoSpacing"/>
        <w:spacing w:line="276" w:lineRule="auto"/>
        <w:contextualSpacing/>
        <w:jc w:val="center"/>
        <w:rPr>
          <w:rFonts w:ascii="Times New Roman" w:hAnsi="Times New Roman"/>
          <w:sz w:val="28"/>
          <w:szCs w:val="28"/>
        </w:rPr>
      </w:pPr>
      <w:r>
        <w:rPr>
          <w:rFonts w:ascii="Times New Roman" w:hAnsi="Times New Roman"/>
          <w:sz w:val="28"/>
          <w:szCs w:val="28"/>
        </w:rPr>
        <w:t xml:space="preserve">Rana Muhammad Areeb </w:t>
      </w:r>
      <w:r w:rsidR="00526AC8">
        <w:rPr>
          <w:rFonts w:ascii="Times New Roman" w:hAnsi="Times New Roman"/>
          <w:sz w:val="28"/>
          <w:szCs w:val="28"/>
        </w:rPr>
        <w:t>…………</w:t>
      </w:r>
      <w:r>
        <w:rPr>
          <w:rFonts w:ascii="Times New Roman" w:hAnsi="Times New Roman"/>
          <w:sz w:val="28"/>
          <w:szCs w:val="28"/>
        </w:rPr>
        <w:t>220201004</w:t>
      </w:r>
    </w:p>
    <w:p w14:paraId="442EA764" w14:textId="0A790466" w:rsidR="00526AC8" w:rsidRPr="008B57AF" w:rsidRDefault="009C551A" w:rsidP="000F6CD4">
      <w:pPr>
        <w:pStyle w:val="NoSpacing"/>
        <w:spacing w:line="276" w:lineRule="auto"/>
        <w:contextualSpacing/>
        <w:jc w:val="center"/>
        <w:rPr>
          <w:rFonts w:ascii="Times New Roman" w:hAnsi="Times New Roman"/>
          <w:sz w:val="28"/>
          <w:szCs w:val="28"/>
        </w:rPr>
      </w:pPr>
      <w:r>
        <w:rPr>
          <w:rFonts w:ascii="Times New Roman" w:hAnsi="Times New Roman"/>
          <w:sz w:val="28"/>
          <w:szCs w:val="28"/>
        </w:rPr>
        <w:t>Muhammad Hasnain</w:t>
      </w:r>
      <w:r w:rsidR="00526AC8">
        <w:rPr>
          <w:rFonts w:ascii="Times New Roman" w:hAnsi="Times New Roman"/>
          <w:sz w:val="28"/>
          <w:szCs w:val="28"/>
        </w:rPr>
        <w:t>…………</w:t>
      </w:r>
      <w:r>
        <w:rPr>
          <w:rFonts w:ascii="Times New Roman" w:hAnsi="Times New Roman"/>
          <w:sz w:val="28"/>
          <w:szCs w:val="28"/>
        </w:rPr>
        <w:t>220201022</w:t>
      </w:r>
    </w:p>
    <w:p w14:paraId="4CD88117" w14:textId="77777777" w:rsidR="00011B9F" w:rsidRDefault="00011B9F" w:rsidP="00B8706E">
      <w:pPr>
        <w:pStyle w:val="NoSpacing"/>
        <w:spacing w:line="360" w:lineRule="auto"/>
        <w:contextualSpacing/>
        <w:rPr>
          <w:rFonts w:ascii="Times New Roman" w:hAnsi="Times New Roman"/>
          <w:b/>
          <w:sz w:val="28"/>
          <w:szCs w:val="28"/>
        </w:rPr>
      </w:pPr>
    </w:p>
    <w:p w14:paraId="28DD406D" w14:textId="77777777" w:rsidR="008C5755" w:rsidRPr="008C5755" w:rsidRDefault="00526AC8" w:rsidP="00526AC8">
      <w:pPr>
        <w:pStyle w:val="NoSpacing"/>
        <w:spacing w:line="360" w:lineRule="auto"/>
        <w:contextualSpacing/>
        <w:jc w:val="center"/>
        <w:rPr>
          <w:rFonts w:ascii="Times New Roman" w:hAnsi="Times New Roman"/>
          <w:b/>
          <w:bCs/>
          <w:sz w:val="28"/>
          <w:szCs w:val="28"/>
        </w:rPr>
      </w:pPr>
      <w:r w:rsidRPr="008C5755">
        <w:rPr>
          <w:rFonts w:ascii="Times New Roman" w:hAnsi="Times New Roman"/>
          <w:b/>
          <w:bCs/>
          <w:sz w:val="28"/>
          <w:szCs w:val="28"/>
        </w:rPr>
        <w:t>Supervis</w:t>
      </w:r>
      <w:r w:rsidR="008C5755" w:rsidRPr="008C5755">
        <w:rPr>
          <w:rFonts w:ascii="Times New Roman" w:hAnsi="Times New Roman"/>
          <w:b/>
          <w:bCs/>
          <w:sz w:val="28"/>
          <w:szCs w:val="28"/>
        </w:rPr>
        <w:t>ed by</w:t>
      </w:r>
    </w:p>
    <w:p w14:paraId="7276093C" w14:textId="1085367C" w:rsidR="00714A84" w:rsidRPr="009C551A" w:rsidRDefault="009C551A" w:rsidP="009C551A">
      <w:pPr>
        <w:spacing w:line="360" w:lineRule="auto"/>
        <w:contextualSpacing/>
        <w:jc w:val="center"/>
        <w:rPr>
          <w:sz w:val="28"/>
          <w:szCs w:val="28"/>
        </w:rPr>
      </w:pPr>
      <w:r w:rsidRPr="009C551A">
        <w:rPr>
          <w:rFonts w:eastAsia="Calibri"/>
          <w:sz w:val="28"/>
          <w:szCs w:val="28"/>
        </w:rPr>
        <w:t>Mr. Faran Mehmood</w:t>
      </w:r>
    </w:p>
    <w:p w14:paraId="354D386F" w14:textId="77777777" w:rsidR="00EE0B75" w:rsidRPr="008B57AF" w:rsidRDefault="00EE0B75" w:rsidP="00B8706E">
      <w:pPr>
        <w:spacing w:line="360" w:lineRule="auto"/>
        <w:contextualSpacing/>
        <w:jc w:val="center"/>
        <w:rPr>
          <w:sz w:val="28"/>
          <w:szCs w:val="28"/>
        </w:rPr>
      </w:pPr>
    </w:p>
    <w:p w14:paraId="6E7ADB0E" w14:textId="60730CDA" w:rsidR="008C5755" w:rsidRPr="008C5755" w:rsidRDefault="00EC1E29" w:rsidP="00EC1E29">
      <w:pPr>
        <w:spacing w:line="360" w:lineRule="auto"/>
        <w:contextualSpacing/>
        <w:jc w:val="center"/>
        <w:rPr>
          <w:b/>
          <w:bCs/>
          <w:sz w:val="28"/>
          <w:szCs w:val="28"/>
        </w:rPr>
      </w:pPr>
      <w:r>
        <w:rPr>
          <w:b/>
          <w:bCs/>
          <w:sz w:val="28"/>
          <w:szCs w:val="28"/>
        </w:rPr>
        <w:t xml:space="preserve">Department of </w:t>
      </w:r>
      <w:r w:rsidR="009C551A">
        <w:rPr>
          <w:b/>
          <w:bCs/>
          <w:sz w:val="28"/>
          <w:szCs w:val="28"/>
        </w:rPr>
        <w:t>Computing</w:t>
      </w:r>
    </w:p>
    <w:p w14:paraId="7A329507" w14:textId="46E878D1" w:rsidR="00482192" w:rsidRDefault="00F00571" w:rsidP="00520752">
      <w:pPr>
        <w:spacing w:line="360" w:lineRule="auto"/>
        <w:contextualSpacing/>
        <w:jc w:val="center"/>
        <w:rPr>
          <w:b/>
          <w:bCs/>
          <w:sz w:val="28"/>
          <w:szCs w:val="28"/>
        </w:rPr>
      </w:pPr>
      <w:r>
        <w:rPr>
          <w:b/>
          <w:bCs/>
          <w:sz w:val="28"/>
          <w:szCs w:val="28"/>
        </w:rPr>
        <w:t>January</w:t>
      </w:r>
      <w:r w:rsidR="009C551A">
        <w:rPr>
          <w:b/>
          <w:bCs/>
          <w:sz w:val="28"/>
          <w:szCs w:val="28"/>
        </w:rPr>
        <w:t>,</w:t>
      </w:r>
      <w:r>
        <w:rPr>
          <w:b/>
          <w:bCs/>
          <w:sz w:val="28"/>
          <w:szCs w:val="28"/>
        </w:rPr>
        <w:t xml:space="preserve"> </w:t>
      </w:r>
      <w:r w:rsidR="009C551A">
        <w:rPr>
          <w:b/>
          <w:bCs/>
          <w:sz w:val="28"/>
          <w:szCs w:val="28"/>
        </w:rPr>
        <w:t>2026</w:t>
      </w:r>
    </w:p>
    <w:p w14:paraId="018C31F2" w14:textId="77777777" w:rsidR="00340DE7" w:rsidRDefault="00340DE7" w:rsidP="00520752">
      <w:pPr>
        <w:spacing w:line="360" w:lineRule="auto"/>
        <w:contextualSpacing/>
        <w:jc w:val="center"/>
        <w:rPr>
          <w:b/>
          <w:bCs/>
          <w:sz w:val="28"/>
          <w:szCs w:val="28"/>
        </w:rPr>
      </w:pPr>
    </w:p>
    <w:p w14:paraId="7A64C2E3" w14:textId="77777777" w:rsidR="00520752" w:rsidRPr="00520752" w:rsidRDefault="00520752" w:rsidP="00482192">
      <w:pPr>
        <w:spacing w:line="360" w:lineRule="auto"/>
        <w:contextualSpacing/>
        <w:rPr>
          <w:b/>
          <w:bCs/>
          <w:sz w:val="28"/>
          <w:szCs w:val="28"/>
        </w:rPr>
      </w:pPr>
      <w:r>
        <w:rPr>
          <w:b/>
        </w:rPr>
        <w:br w:type="page"/>
      </w:r>
    </w:p>
    <w:p w14:paraId="06958497" w14:textId="77777777" w:rsidR="009D3E64" w:rsidRPr="002A7A1A" w:rsidRDefault="009D3E64" w:rsidP="00F00571">
      <w:pPr>
        <w:pStyle w:val="AbstractHeading"/>
      </w:pPr>
      <w:bookmarkStart w:id="0" w:name="_Toc25578866"/>
      <w:bookmarkStart w:id="1" w:name="_Toc219654080"/>
      <w:r w:rsidRPr="002A7A1A">
        <w:lastRenderedPageBreak/>
        <w:t>Anti-Plagiarism Declaration</w:t>
      </w:r>
      <w:bookmarkEnd w:id="0"/>
      <w:bookmarkEnd w:id="1"/>
    </w:p>
    <w:p w14:paraId="310C591E" w14:textId="77777777" w:rsidR="009D3E64" w:rsidRDefault="009D3E64" w:rsidP="00545F72">
      <w:pPr>
        <w:pStyle w:val="BodyText"/>
        <w:spacing w:before="240"/>
      </w:pPr>
      <w:r>
        <w:t xml:space="preserve">This is to declare that the above publication produced under the: </w:t>
      </w:r>
    </w:p>
    <w:p w14:paraId="41C39995" w14:textId="5F6FBD78" w:rsidR="009D3E64" w:rsidRDefault="00191B25" w:rsidP="00342F3B">
      <w:pPr>
        <w:pStyle w:val="BodyText"/>
        <w:spacing w:before="240"/>
        <w:rPr>
          <w:b/>
        </w:rPr>
      </w:pPr>
      <w:r>
        <w:rPr>
          <w:b/>
        </w:rPr>
        <w:t>T</w:t>
      </w:r>
      <w:r w:rsidR="009D3E64">
        <w:rPr>
          <w:b/>
        </w:rPr>
        <w:t xml:space="preserve">itle: </w:t>
      </w:r>
      <w:r w:rsidR="009C551A">
        <w:rPr>
          <w:b/>
          <w:u w:val="single"/>
        </w:rPr>
        <w:t>Forensic Acoustics For Synthetic Speech Detection</w:t>
      </w:r>
      <w:r w:rsidR="009D3E64">
        <w:rPr>
          <w:b/>
        </w:rPr>
        <w:t xml:space="preserve"> </w:t>
      </w:r>
    </w:p>
    <w:p w14:paraId="07E7C020" w14:textId="77777777" w:rsidR="009D3E64" w:rsidRDefault="009D3E64" w:rsidP="009D3E64">
      <w:pPr>
        <w:pStyle w:val="BodyText"/>
      </w:pPr>
      <w:r>
        <w:t xml:space="preserve">is the sole contribution of the author(s) and no part hereof has been reproduced on </w:t>
      </w:r>
      <w:r>
        <w:rPr>
          <w:b/>
        </w:rPr>
        <w:t>as it is</w:t>
      </w:r>
      <w:r>
        <w:t xml:space="preserve"> basis (cut and paste) which can be considered </w:t>
      </w:r>
      <w:r w:rsidRPr="00342F3B">
        <w:t xml:space="preserve">as </w:t>
      </w:r>
      <w:r w:rsidRPr="00EA3FC8">
        <w:rPr>
          <w:b/>
          <w:bCs/>
        </w:rPr>
        <w:t>Plagiarism</w:t>
      </w:r>
      <w:r w:rsidRPr="00342F3B">
        <w:t>.</w:t>
      </w:r>
      <w:r>
        <w:t xml:space="preserve"> All referenced parts have been used to argue the idea and have been cited properly. I/We will be responsible and liable for any consequence if violation of this declaration is determined.</w:t>
      </w:r>
    </w:p>
    <w:p w14:paraId="60C23AAE" w14:textId="77777777" w:rsidR="009D3E64" w:rsidRDefault="009D3E64" w:rsidP="009D3E64">
      <w:pPr>
        <w:pStyle w:val="BodyText"/>
      </w:pPr>
    </w:p>
    <w:p w14:paraId="165201C0" w14:textId="77777777" w:rsidR="009D3E64" w:rsidRDefault="009D3E64" w:rsidP="009D3E64">
      <w:pPr>
        <w:pStyle w:val="BodyText"/>
      </w:pPr>
      <w:r>
        <w:t xml:space="preserve">  </w:t>
      </w:r>
    </w:p>
    <w:p w14:paraId="6319E2BD" w14:textId="6FE26531" w:rsidR="00C149D3" w:rsidRDefault="009D3E64" w:rsidP="009D3E64">
      <w:pPr>
        <w:pStyle w:val="BodyText"/>
      </w:pPr>
      <w:r>
        <w:t xml:space="preserve">Date: </w:t>
      </w:r>
      <w:r w:rsidR="00F00571">
        <w:t>17/1/2026</w:t>
      </w:r>
      <w:r>
        <w:tab/>
      </w:r>
      <w:r>
        <w:tab/>
      </w:r>
      <w:r>
        <w:tab/>
      </w:r>
      <w:r>
        <w:tab/>
      </w:r>
    </w:p>
    <w:p w14:paraId="731C4B24" w14:textId="77777777" w:rsidR="009D3E64" w:rsidRDefault="009D3E64" w:rsidP="00C149D3">
      <w:pPr>
        <w:pStyle w:val="BodyText"/>
        <w:ind w:left="3600" w:firstLine="720"/>
      </w:pPr>
      <w:r>
        <w:t>Student 1</w:t>
      </w:r>
    </w:p>
    <w:p w14:paraId="1F7BA628" w14:textId="0006058D" w:rsidR="009D3E64" w:rsidRDefault="009D3E64" w:rsidP="009D3E64">
      <w:pPr>
        <w:ind w:left="4320" w:firstLine="720"/>
      </w:pPr>
      <w:r>
        <w:rPr>
          <w:rStyle w:val="BodyTextChar"/>
        </w:rPr>
        <w:t>Name:</w:t>
      </w:r>
      <w:r w:rsidR="00F00571">
        <w:t xml:space="preserve"> Rana Muhammad Areeb</w:t>
      </w:r>
    </w:p>
    <w:p w14:paraId="65A20C98" w14:textId="152010FE" w:rsidR="009D3E64" w:rsidRDefault="00F00571" w:rsidP="009D3E64">
      <w:pPr>
        <w:ind w:left="4320" w:firstLine="720"/>
      </w:pPr>
      <w:r>
        <w:rPr>
          <w:noProof/>
        </w:rPr>
        <w:drawing>
          <wp:anchor distT="0" distB="0" distL="114300" distR="114300" simplePos="0" relativeHeight="251679232" behindDoc="0" locked="0" layoutInCell="1" allowOverlap="1" wp14:anchorId="4E246055" wp14:editId="54D7BC2C">
            <wp:simplePos x="0" y="0"/>
            <wp:positionH relativeFrom="column">
              <wp:posOffset>3909060</wp:posOffset>
            </wp:positionH>
            <wp:positionV relativeFrom="paragraph">
              <wp:posOffset>8890</wp:posOffset>
            </wp:positionV>
            <wp:extent cx="845820" cy="565150"/>
            <wp:effectExtent l="0" t="0" r="0" b="6350"/>
            <wp:wrapThrough wrapText="bothSides">
              <wp:wrapPolygon edited="0">
                <wp:start x="5838" y="728"/>
                <wp:lineTo x="3405" y="5825"/>
                <wp:lineTo x="3405" y="16746"/>
                <wp:lineTo x="5838" y="19658"/>
                <wp:lineTo x="8757" y="21115"/>
                <wp:lineTo x="11189" y="21115"/>
                <wp:lineTo x="12162" y="8737"/>
                <wp:lineTo x="11189" y="3640"/>
                <wp:lineTo x="8757" y="728"/>
                <wp:lineTo x="5838" y="728"/>
              </wp:wrapPolygon>
            </wp:wrapThrough>
            <wp:docPr id="1139815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15640" name="Picture 2"/>
                    <pic:cNvPicPr>
                      <a:picLocks noChangeAspect="1"/>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845820" cy="565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CA08AD" w14:textId="746656E2" w:rsidR="009D3E64" w:rsidRDefault="009D3E64" w:rsidP="009D3E64">
      <w:pPr>
        <w:ind w:left="4320" w:firstLine="720"/>
      </w:pPr>
      <w:r>
        <w:rPr>
          <w:rStyle w:val="BodyTextChar"/>
        </w:rPr>
        <w:t xml:space="preserve">Signature: </w:t>
      </w:r>
    </w:p>
    <w:p w14:paraId="25BB8614" w14:textId="77777777" w:rsidR="009D3E64" w:rsidRDefault="009D3E64" w:rsidP="009D3E64">
      <w:pPr>
        <w:ind w:left="3600" w:firstLine="720"/>
      </w:pPr>
    </w:p>
    <w:p w14:paraId="26136DB5" w14:textId="77777777" w:rsidR="009D3E64" w:rsidRDefault="009D3E64" w:rsidP="009D3E64">
      <w:pPr>
        <w:pStyle w:val="BodyText"/>
        <w:ind w:left="3600" w:firstLine="720"/>
      </w:pPr>
      <w:r>
        <w:t>Student 2</w:t>
      </w:r>
    </w:p>
    <w:p w14:paraId="52647452" w14:textId="27A4AC47" w:rsidR="009D3E64" w:rsidRDefault="009D3E64" w:rsidP="009D3E64">
      <w:pPr>
        <w:ind w:left="4320" w:firstLine="720"/>
      </w:pPr>
      <w:r>
        <w:rPr>
          <w:rStyle w:val="BodyTextChar"/>
        </w:rPr>
        <w:t>Name:</w:t>
      </w:r>
      <w:r>
        <w:t xml:space="preserve"> </w:t>
      </w:r>
      <w:r w:rsidR="00F00571">
        <w:t>Muhammad Hasnain</w:t>
      </w:r>
    </w:p>
    <w:p w14:paraId="72CF5723" w14:textId="536D59A4" w:rsidR="009D3E64" w:rsidRDefault="00F00571" w:rsidP="009D3E64">
      <w:pPr>
        <w:ind w:left="4320" w:firstLine="720"/>
      </w:pPr>
      <w:r>
        <w:rPr>
          <w:noProof/>
        </w:rPr>
        <w:drawing>
          <wp:anchor distT="0" distB="0" distL="114300" distR="114300" simplePos="0" relativeHeight="251680256" behindDoc="0" locked="0" layoutInCell="1" allowOverlap="1" wp14:anchorId="67B27B92" wp14:editId="32111823">
            <wp:simplePos x="0" y="0"/>
            <wp:positionH relativeFrom="column">
              <wp:posOffset>3947160</wp:posOffset>
            </wp:positionH>
            <wp:positionV relativeFrom="paragraph">
              <wp:posOffset>92710</wp:posOffset>
            </wp:positionV>
            <wp:extent cx="670560" cy="378460"/>
            <wp:effectExtent l="0" t="0" r="0" b="2540"/>
            <wp:wrapThrough wrapText="bothSides">
              <wp:wrapPolygon edited="0">
                <wp:start x="0" y="0"/>
                <wp:lineTo x="0" y="20658"/>
                <wp:lineTo x="20864" y="20658"/>
                <wp:lineTo x="20864" y="0"/>
                <wp:lineTo x="0" y="0"/>
              </wp:wrapPolygon>
            </wp:wrapThrough>
            <wp:docPr id="21477075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70751" name="Picture 1" descr="A close-up of a signature&#10;&#10;AI-generated content may be incorrect."/>
                    <pic:cNvPicPr>
                      <a:picLocks noChangeAspect="1"/>
                    </pic:cNvPicPr>
                  </pic:nvPicPr>
                  <pic:blipFill rotWithShape="1">
                    <a:blip r:embed="rId14" cstate="print">
                      <a:extLst>
                        <a:ext uri="{28A0092B-C50C-407E-A947-70E740481C1C}">
                          <a14:useLocalDpi xmlns:a14="http://schemas.microsoft.com/office/drawing/2010/main" val="0"/>
                        </a:ext>
                      </a:extLst>
                    </a:blip>
                    <a:srcRect l="33590" t="21225" r="26539" b="22177"/>
                    <a:stretch>
                      <a:fillRect/>
                    </a:stretch>
                  </pic:blipFill>
                  <pic:spPr bwMode="auto">
                    <a:xfrm>
                      <a:off x="0" y="0"/>
                      <a:ext cx="670560" cy="378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4EC264" w14:textId="7EC129CB" w:rsidR="009D3E64" w:rsidRDefault="009D3E64" w:rsidP="009D3E64">
      <w:pPr>
        <w:ind w:left="4320" w:firstLine="720"/>
      </w:pPr>
      <w:r>
        <w:rPr>
          <w:rStyle w:val="BodyTextChar"/>
        </w:rPr>
        <w:t xml:space="preserve">Signature: </w:t>
      </w:r>
    </w:p>
    <w:p w14:paraId="438446BA" w14:textId="35AE7CA4" w:rsidR="00C149D3" w:rsidRDefault="00C149D3" w:rsidP="009D3E64">
      <w:pPr>
        <w:pStyle w:val="BodyText"/>
        <w:ind w:left="3600" w:firstLine="720"/>
      </w:pPr>
    </w:p>
    <w:p w14:paraId="449A2397" w14:textId="77777777" w:rsidR="009D3E64" w:rsidRDefault="009D3E64" w:rsidP="00714A84">
      <w:pPr>
        <w:contextualSpacing/>
        <w:jc w:val="center"/>
        <w:rPr>
          <w:sz w:val="28"/>
          <w:szCs w:val="28"/>
          <w:lang w:val="en-GB"/>
        </w:rPr>
      </w:pPr>
    </w:p>
    <w:p w14:paraId="68541F69" w14:textId="77777777" w:rsidR="00EA3FC8" w:rsidRDefault="00EA3FC8" w:rsidP="00714A84">
      <w:pPr>
        <w:contextualSpacing/>
        <w:jc w:val="center"/>
        <w:rPr>
          <w:sz w:val="28"/>
          <w:szCs w:val="28"/>
          <w:lang w:val="en-GB"/>
        </w:rPr>
      </w:pPr>
    </w:p>
    <w:p w14:paraId="7E45EAE3" w14:textId="77777777" w:rsidR="00EA3FC8" w:rsidRDefault="00EA3FC8" w:rsidP="00714A84">
      <w:pPr>
        <w:contextualSpacing/>
        <w:jc w:val="center"/>
        <w:rPr>
          <w:sz w:val="28"/>
          <w:szCs w:val="28"/>
          <w:lang w:val="en-GB"/>
        </w:rPr>
      </w:pPr>
    </w:p>
    <w:p w14:paraId="5B510E4F" w14:textId="77777777" w:rsidR="00EA3FC8" w:rsidRDefault="00EA3FC8" w:rsidP="00714A84">
      <w:pPr>
        <w:contextualSpacing/>
        <w:jc w:val="center"/>
        <w:rPr>
          <w:sz w:val="28"/>
          <w:szCs w:val="28"/>
          <w:lang w:val="en-GB"/>
        </w:rPr>
      </w:pPr>
    </w:p>
    <w:p w14:paraId="4F9ED2AD" w14:textId="77777777" w:rsidR="00EA3FC8" w:rsidRDefault="00EA3FC8" w:rsidP="00EA3FC8">
      <w:pPr>
        <w:contextualSpacing/>
        <w:rPr>
          <w:sz w:val="28"/>
          <w:szCs w:val="28"/>
          <w:lang w:val="en-GB"/>
        </w:rPr>
      </w:pPr>
    </w:p>
    <w:p w14:paraId="1B0518DB" w14:textId="77777777" w:rsidR="00E30E73" w:rsidRDefault="00E30E73" w:rsidP="00EA3FC8">
      <w:pPr>
        <w:rPr>
          <w:color w:val="000000" w:themeColor="text1"/>
        </w:rPr>
      </w:pPr>
    </w:p>
    <w:p w14:paraId="2D975384" w14:textId="77777777" w:rsidR="00EA3FC8" w:rsidRPr="0017633E" w:rsidRDefault="00EA3FC8" w:rsidP="00EA3FC8">
      <w:pPr>
        <w:rPr>
          <w:rFonts w:ascii="Arial" w:hAnsi="Arial" w:cs="Arial"/>
          <w:b/>
          <w:i/>
          <w:color w:val="000000" w:themeColor="text1"/>
          <w:sz w:val="28"/>
          <w:szCs w:val="28"/>
        </w:rPr>
      </w:pPr>
    </w:p>
    <w:p w14:paraId="216BAD25" w14:textId="77777777" w:rsidR="00B17408" w:rsidRPr="00A15D69" w:rsidRDefault="00A15D69" w:rsidP="00A15D69">
      <w:pPr>
        <w:rPr>
          <w:b/>
          <w:sz w:val="28"/>
        </w:rPr>
      </w:pPr>
      <w:r>
        <w:br w:type="page"/>
      </w:r>
    </w:p>
    <w:p w14:paraId="3ADE3524" w14:textId="77777777" w:rsidR="00520752" w:rsidRDefault="00520752" w:rsidP="008B2CF7">
      <w:pPr>
        <w:pStyle w:val="AbstractHeading"/>
      </w:pPr>
      <w:bookmarkStart w:id="2" w:name="_Toc219654081"/>
      <w:r>
        <w:lastRenderedPageBreak/>
        <w:t>Abstract</w:t>
      </w:r>
      <w:bookmarkEnd w:id="2"/>
    </w:p>
    <w:p w14:paraId="0437D4C6" w14:textId="77777777" w:rsidR="00F00571" w:rsidRDefault="00F00571" w:rsidP="009824EF"/>
    <w:p w14:paraId="4C7D46B5" w14:textId="48C974BF" w:rsidR="00500E14" w:rsidRDefault="009824EF" w:rsidP="009824EF">
      <w:r w:rsidRPr="009824EF">
        <w:t xml:space="preserve">Recent developments in artificial intelligence have made it possible to generate speech that sounds very close to natural human voice, which creates challenges for digital forensics and security systems. This project focuses on identifying synthetic and manipulated speech using acoustic analysis techniques. The system is developed and tested using the </w:t>
      </w:r>
      <w:proofErr w:type="spellStart"/>
      <w:r w:rsidRPr="009824EF">
        <w:t>ASVspoof</w:t>
      </w:r>
      <w:proofErr w:type="spellEnd"/>
      <w:r w:rsidRPr="009824EF">
        <w:t xml:space="preserve"> 2021 dataset, which contains both genuine speech and various spoofing attacks such as speech synthesis, voice conversion, and replay. Log-Mel spectrogram features are extracted from audio samples and used as input to a deep learning classifier to capture spectral patterns related to synthetic speech. Alongside this, a set of environmental acoustic features has been defined for later integration to improve performance under real recording conditions. The proposed work aims to support reliable verification of speech authenticity in forensic applications.</w:t>
      </w:r>
      <w:r w:rsidR="00500E14">
        <w:br/>
      </w:r>
    </w:p>
    <w:p w14:paraId="02B435A0" w14:textId="0BB9DA50" w:rsidR="00500E14" w:rsidRDefault="00A15D69" w:rsidP="00500E14">
      <w:r>
        <w:rPr>
          <w:color w:val="000000" w:themeColor="text1"/>
        </w:rPr>
        <w:br w:type="page"/>
      </w:r>
    </w:p>
    <w:sdt>
      <w:sdtPr>
        <w:id w:val="1636839085"/>
        <w:docPartObj>
          <w:docPartGallery w:val="Table of Contents"/>
          <w:docPartUnique/>
        </w:docPartObj>
      </w:sdtPr>
      <w:sdtEndPr>
        <w:rPr>
          <w:b/>
          <w:bCs/>
          <w:noProof/>
        </w:rPr>
      </w:sdtEndPr>
      <w:sdtContent>
        <w:p w14:paraId="67B552CF" w14:textId="7C34A750" w:rsidR="00E92D59" w:rsidRDefault="00500E14" w:rsidP="008B2CF7">
          <w:r w:rsidRPr="008B2CF7">
            <w:rPr>
              <w:rStyle w:val="AbstractHeadingChar"/>
            </w:rPr>
            <w:t xml:space="preserve">Table of </w:t>
          </w:r>
          <w:r w:rsidR="00E92D59" w:rsidRPr="008B2CF7">
            <w:rPr>
              <w:rStyle w:val="AbstractHeadingChar"/>
            </w:rPr>
            <w:t>Contents</w:t>
          </w:r>
        </w:p>
        <w:p w14:paraId="4E8493D1" w14:textId="77777777" w:rsidR="008B2CF7" w:rsidRDefault="008B2CF7">
          <w:pPr>
            <w:pStyle w:val="TOC1"/>
            <w:tabs>
              <w:tab w:val="right" w:leader="dot" w:pos="9019"/>
            </w:tabs>
          </w:pPr>
        </w:p>
        <w:p w14:paraId="32F4D0F8" w14:textId="6C31D7A5"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r>
            <w:fldChar w:fldCharType="begin"/>
          </w:r>
          <w:r>
            <w:instrText xml:space="preserve"> TOC \o "3-3" \h \z \t "Heading 1,1,Heading 2,2,Subtitle,2,Abstract Heading,1" </w:instrText>
          </w:r>
          <w:r>
            <w:fldChar w:fldCharType="separate"/>
          </w:r>
          <w:hyperlink w:anchor="_Toc219654080" w:history="1">
            <w:r w:rsidRPr="00837786">
              <w:rPr>
                <w:rStyle w:val="Hyperlink"/>
                <w:noProof/>
              </w:rPr>
              <w:t>Anti-Plagiarism Declaration</w:t>
            </w:r>
            <w:r>
              <w:rPr>
                <w:noProof/>
                <w:webHidden/>
              </w:rPr>
              <w:tab/>
            </w:r>
            <w:r>
              <w:rPr>
                <w:noProof/>
                <w:webHidden/>
              </w:rPr>
              <w:fldChar w:fldCharType="begin"/>
            </w:r>
            <w:r>
              <w:rPr>
                <w:noProof/>
                <w:webHidden/>
              </w:rPr>
              <w:instrText xml:space="preserve"> PAGEREF _Toc219654080 \h </w:instrText>
            </w:r>
            <w:r>
              <w:rPr>
                <w:noProof/>
                <w:webHidden/>
              </w:rPr>
            </w:r>
            <w:r>
              <w:rPr>
                <w:noProof/>
                <w:webHidden/>
              </w:rPr>
              <w:fldChar w:fldCharType="separate"/>
            </w:r>
            <w:r>
              <w:rPr>
                <w:noProof/>
                <w:webHidden/>
              </w:rPr>
              <w:t>ii</w:t>
            </w:r>
            <w:r>
              <w:rPr>
                <w:noProof/>
                <w:webHidden/>
              </w:rPr>
              <w:fldChar w:fldCharType="end"/>
            </w:r>
          </w:hyperlink>
        </w:p>
        <w:p w14:paraId="75019AF9" w14:textId="37401536"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81" w:history="1">
            <w:r w:rsidRPr="00837786">
              <w:rPr>
                <w:rStyle w:val="Hyperlink"/>
                <w:noProof/>
              </w:rPr>
              <w:t>Abstract</w:t>
            </w:r>
            <w:r>
              <w:rPr>
                <w:noProof/>
                <w:webHidden/>
              </w:rPr>
              <w:tab/>
            </w:r>
            <w:r>
              <w:rPr>
                <w:noProof/>
                <w:webHidden/>
              </w:rPr>
              <w:fldChar w:fldCharType="begin"/>
            </w:r>
            <w:r>
              <w:rPr>
                <w:noProof/>
                <w:webHidden/>
              </w:rPr>
              <w:instrText xml:space="preserve"> PAGEREF _Toc219654081 \h </w:instrText>
            </w:r>
            <w:r>
              <w:rPr>
                <w:noProof/>
                <w:webHidden/>
              </w:rPr>
            </w:r>
            <w:r>
              <w:rPr>
                <w:noProof/>
                <w:webHidden/>
              </w:rPr>
              <w:fldChar w:fldCharType="separate"/>
            </w:r>
            <w:r>
              <w:rPr>
                <w:noProof/>
                <w:webHidden/>
              </w:rPr>
              <w:t>iii</w:t>
            </w:r>
            <w:r>
              <w:rPr>
                <w:noProof/>
                <w:webHidden/>
              </w:rPr>
              <w:fldChar w:fldCharType="end"/>
            </w:r>
          </w:hyperlink>
        </w:p>
        <w:p w14:paraId="59A33D57" w14:textId="653DF31E"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82" w:history="1">
            <w:r w:rsidRPr="00837786">
              <w:rPr>
                <w:rStyle w:val="Hyperlink"/>
                <w:noProof/>
              </w:rPr>
              <w:t>List of Tables</w:t>
            </w:r>
            <w:r>
              <w:rPr>
                <w:noProof/>
                <w:webHidden/>
              </w:rPr>
              <w:tab/>
            </w:r>
            <w:r>
              <w:rPr>
                <w:noProof/>
                <w:webHidden/>
              </w:rPr>
              <w:fldChar w:fldCharType="begin"/>
            </w:r>
            <w:r>
              <w:rPr>
                <w:noProof/>
                <w:webHidden/>
              </w:rPr>
              <w:instrText xml:space="preserve"> PAGEREF _Toc219654082 \h </w:instrText>
            </w:r>
            <w:r>
              <w:rPr>
                <w:noProof/>
                <w:webHidden/>
              </w:rPr>
            </w:r>
            <w:r>
              <w:rPr>
                <w:noProof/>
                <w:webHidden/>
              </w:rPr>
              <w:fldChar w:fldCharType="separate"/>
            </w:r>
            <w:r>
              <w:rPr>
                <w:noProof/>
                <w:webHidden/>
              </w:rPr>
              <w:t>v</w:t>
            </w:r>
            <w:r>
              <w:rPr>
                <w:noProof/>
                <w:webHidden/>
              </w:rPr>
              <w:fldChar w:fldCharType="end"/>
            </w:r>
          </w:hyperlink>
        </w:p>
        <w:p w14:paraId="6675083F" w14:textId="1036C649"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83" w:history="1">
            <w:r w:rsidRPr="00837786">
              <w:rPr>
                <w:rStyle w:val="Hyperlink"/>
                <w:noProof/>
              </w:rPr>
              <w:t>List of Figures</w:t>
            </w:r>
            <w:r>
              <w:rPr>
                <w:noProof/>
                <w:webHidden/>
              </w:rPr>
              <w:tab/>
            </w:r>
            <w:r>
              <w:rPr>
                <w:noProof/>
                <w:webHidden/>
              </w:rPr>
              <w:fldChar w:fldCharType="begin"/>
            </w:r>
            <w:r>
              <w:rPr>
                <w:noProof/>
                <w:webHidden/>
              </w:rPr>
              <w:instrText xml:space="preserve"> PAGEREF _Toc219654083 \h </w:instrText>
            </w:r>
            <w:r>
              <w:rPr>
                <w:noProof/>
                <w:webHidden/>
              </w:rPr>
            </w:r>
            <w:r>
              <w:rPr>
                <w:noProof/>
                <w:webHidden/>
              </w:rPr>
              <w:fldChar w:fldCharType="separate"/>
            </w:r>
            <w:r>
              <w:rPr>
                <w:noProof/>
                <w:webHidden/>
              </w:rPr>
              <w:t>vi</w:t>
            </w:r>
            <w:r>
              <w:rPr>
                <w:noProof/>
                <w:webHidden/>
              </w:rPr>
              <w:fldChar w:fldCharType="end"/>
            </w:r>
          </w:hyperlink>
        </w:p>
        <w:p w14:paraId="32CA4A54" w14:textId="59E89848"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84" w:history="1">
            <w:r w:rsidRPr="00837786">
              <w:rPr>
                <w:rStyle w:val="Hyperlink"/>
                <w:noProof/>
              </w:rPr>
              <w:t>List of Appendices</w:t>
            </w:r>
            <w:r>
              <w:rPr>
                <w:noProof/>
                <w:webHidden/>
              </w:rPr>
              <w:tab/>
            </w:r>
            <w:r>
              <w:rPr>
                <w:noProof/>
                <w:webHidden/>
              </w:rPr>
              <w:fldChar w:fldCharType="begin"/>
            </w:r>
            <w:r>
              <w:rPr>
                <w:noProof/>
                <w:webHidden/>
              </w:rPr>
              <w:instrText xml:space="preserve"> PAGEREF _Toc219654084 \h </w:instrText>
            </w:r>
            <w:r>
              <w:rPr>
                <w:noProof/>
                <w:webHidden/>
              </w:rPr>
            </w:r>
            <w:r>
              <w:rPr>
                <w:noProof/>
                <w:webHidden/>
              </w:rPr>
              <w:fldChar w:fldCharType="separate"/>
            </w:r>
            <w:r>
              <w:rPr>
                <w:noProof/>
                <w:webHidden/>
              </w:rPr>
              <w:t>vii</w:t>
            </w:r>
            <w:r>
              <w:rPr>
                <w:noProof/>
                <w:webHidden/>
              </w:rPr>
              <w:fldChar w:fldCharType="end"/>
            </w:r>
          </w:hyperlink>
        </w:p>
        <w:p w14:paraId="15925282" w14:textId="2F7618EB"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85" w:history="1">
            <w:r w:rsidRPr="00837786">
              <w:rPr>
                <w:rStyle w:val="Hyperlink"/>
                <w:noProof/>
              </w:rPr>
              <w:t>List of Abbreviations &amp; Symbols</w:t>
            </w:r>
            <w:r>
              <w:rPr>
                <w:noProof/>
                <w:webHidden/>
              </w:rPr>
              <w:tab/>
            </w:r>
            <w:r>
              <w:rPr>
                <w:noProof/>
                <w:webHidden/>
              </w:rPr>
              <w:fldChar w:fldCharType="begin"/>
            </w:r>
            <w:r>
              <w:rPr>
                <w:noProof/>
                <w:webHidden/>
              </w:rPr>
              <w:instrText xml:space="preserve"> PAGEREF _Toc219654085 \h </w:instrText>
            </w:r>
            <w:r>
              <w:rPr>
                <w:noProof/>
                <w:webHidden/>
              </w:rPr>
            </w:r>
            <w:r>
              <w:rPr>
                <w:noProof/>
                <w:webHidden/>
              </w:rPr>
              <w:fldChar w:fldCharType="separate"/>
            </w:r>
            <w:r>
              <w:rPr>
                <w:noProof/>
                <w:webHidden/>
              </w:rPr>
              <w:t>viii</w:t>
            </w:r>
            <w:r>
              <w:rPr>
                <w:noProof/>
                <w:webHidden/>
              </w:rPr>
              <w:fldChar w:fldCharType="end"/>
            </w:r>
          </w:hyperlink>
        </w:p>
        <w:p w14:paraId="2973FE79" w14:textId="78095F3A"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86" w:history="1">
            <w:r w:rsidRPr="00837786">
              <w:rPr>
                <w:rStyle w:val="Hyperlink"/>
                <w:noProof/>
              </w:rPr>
              <w:t>Chapter 1: Introduction</w:t>
            </w:r>
            <w:r>
              <w:rPr>
                <w:noProof/>
                <w:webHidden/>
              </w:rPr>
              <w:tab/>
            </w:r>
            <w:r>
              <w:rPr>
                <w:noProof/>
                <w:webHidden/>
              </w:rPr>
              <w:fldChar w:fldCharType="begin"/>
            </w:r>
            <w:r>
              <w:rPr>
                <w:noProof/>
                <w:webHidden/>
              </w:rPr>
              <w:instrText xml:space="preserve"> PAGEREF _Toc219654086 \h </w:instrText>
            </w:r>
            <w:r>
              <w:rPr>
                <w:noProof/>
                <w:webHidden/>
              </w:rPr>
            </w:r>
            <w:r>
              <w:rPr>
                <w:noProof/>
                <w:webHidden/>
              </w:rPr>
              <w:fldChar w:fldCharType="separate"/>
            </w:r>
            <w:r>
              <w:rPr>
                <w:noProof/>
                <w:webHidden/>
              </w:rPr>
              <w:t>1</w:t>
            </w:r>
            <w:r>
              <w:rPr>
                <w:noProof/>
                <w:webHidden/>
              </w:rPr>
              <w:fldChar w:fldCharType="end"/>
            </w:r>
          </w:hyperlink>
        </w:p>
        <w:p w14:paraId="61F6391A" w14:textId="36164F3E"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87" w:history="1">
            <w:r w:rsidRPr="00837786">
              <w:rPr>
                <w:rStyle w:val="Hyperlink"/>
                <w:noProof/>
              </w:rPr>
              <w:t>1.1 Project Vision</w:t>
            </w:r>
            <w:r>
              <w:rPr>
                <w:noProof/>
                <w:webHidden/>
              </w:rPr>
              <w:tab/>
            </w:r>
            <w:r>
              <w:rPr>
                <w:noProof/>
                <w:webHidden/>
              </w:rPr>
              <w:fldChar w:fldCharType="begin"/>
            </w:r>
            <w:r>
              <w:rPr>
                <w:noProof/>
                <w:webHidden/>
              </w:rPr>
              <w:instrText xml:space="preserve"> PAGEREF _Toc219654087 \h </w:instrText>
            </w:r>
            <w:r>
              <w:rPr>
                <w:noProof/>
                <w:webHidden/>
              </w:rPr>
            </w:r>
            <w:r>
              <w:rPr>
                <w:noProof/>
                <w:webHidden/>
              </w:rPr>
              <w:fldChar w:fldCharType="separate"/>
            </w:r>
            <w:r>
              <w:rPr>
                <w:noProof/>
                <w:webHidden/>
              </w:rPr>
              <w:t>1</w:t>
            </w:r>
            <w:r>
              <w:rPr>
                <w:noProof/>
                <w:webHidden/>
              </w:rPr>
              <w:fldChar w:fldCharType="end"/>
            </w:r>
          </w:hyperlink>
        </w:p>
        <w:p w14:paraId="3DF98FC9" w14:textId="1C747B09"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88" w:history="1">
            <w:r w:rsidRPr="00837786">
              <w:rPr>
                <w:rStyle w:val="Hyperlink"/>
                <w:noProof/>
              </w:rPr>
              <w:t>1.2 Problem Domain Overview</w:t>
            </w:r>
            <w:r>
              <w:rPr>
                <w:noProof/>
                <w:webHidden/>
              </w:rPr>
              <w:tab/>
            </w:r>
            <w:r>
              <w:rPr>
                <w:noProof/>
                <w:webHidden/>
              </w:rPr>
              <w:fldChar w:fldCharType="begin"/>
            </w:r>
            <w:r>
              <w:rPr>
                <w:noProof/>
                <w:webHidden/>
              </w:rPr>
              <w:instrText xml:space="preserve"> PAGEREF _Toc219654088 \h </w:instrText>
            </w:r>
            <w:r>
              <w:rPr>
                <w:noProof/>
                <w:webHidden/>
              </w:rPr>
            </w:r>
            <w:r>
              <w:rPr>
                <w:noProof/>
                <w:webHidden/>
              </w:rPr>
              <w:fldChar w:fldCharType="separate"/>
            </w:r>
            <w:r>
              <w:rPr>
                <w:noProof/>
                <w:webHidden/>
              </w:rPr>
              <w:t>1</w:t>
            </w:r>
            <w:r>
              <w:rPr>
                <w:noProof/>
                <w:webHidden/>
              </w:rPr>
              <w:fldChar w:fldCharType="end"/>
            </w:r>
          </w:hyperlink>
        </w:p>
        <w:p w14:paraId="2A0DD6BB" w14:textId="24F28AA6"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89" w:history="1">
            <w:r w:rsidRPr="00837786">
              <w:rPr>
                <w:rStyle w:val="Hyperlink"/>
                <w:noProof/>
              </w:rPr>
              <w:t>1.3 Problem Statement</w:t>
            </w:r>
            <w:r>
              <w:rPr>
                <w:noProof/>
                <w:webHidden/>
              </w:rPr>
              <w:tab/>
            </w:r>
            <w:r>
              <w:rPr>
                <w:noProof/>
                <w:webHidden/>
              </w:rPr>
              <w:fldChar w:fldCharType="begin"/>
            </w:r>
            <w:r>
              <w:rPr>
                <w:noProof/>
                <w:webHidden/>
              </w:rPr>
              <w:instrText xml:space="preserve"> PAGEREF _Toc219654089 \h </w:instrText>
            </w:r>
            <w:r>
              <w:rPr>
                <w:noProof/>
                <w:webHidden/>
              </w:rPr>
            </w:r>
            <w:r>
              <w:rPr>
                <w:noProof/>
                <w:webHidden/>
              </w:rPr>
              <w:fldChar w:fldCharType="separate"/>
            </w:r>
            <w:r>
              <w:rPr>
                <w:noProof/>
                <w:webHidden/>
              </w:rPr>
              <w:t>1</w:t>
            </w:r>
            <w:r>
              <w:rPr>
                <w:noProof/>
                <w:webHidden/>
              </w:rPr>
              <w:fldChar w:fldCharType="end"/>
            </w:r>
          </w:hyperlink>
        </w:p>
        <w:p w14:paraId="6FF38D10" w14:textId="17888213"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90" w:history="1">
            <w:r w:rsidRPr="00837786">
              <w:rPr>
                <w:rStyle w:val="Hyperlink"/>
                <w:noProof/>
              </w:rPr>
              <w:t>1.4 Problem Elaboration</w:t>
            </w:r>
            <w:r>
              <w:rPr>
                <w:noProof/>
                <w:webHidden/>
              </w:rPr>
              <w:tab/>
            </w:r>
            <w:r>
              <w:rPr>
                <w:noProof/>
                <w:webHidden/>
              </w:rPr>
              <w:fldChar w:fldCharType="begin"/>
            </w:r>
            <w:r>
              <w:rPr>
                <w:noProof/>
                <w:webHidden/>
              </w:rPr>
              <w:instrText xml:space="preserve"> PAGEREF _Toc219654090 \h </w:instrText>
            </w:r>
            <w:r>
              <w:rPr>
                <w:noProof/>
                <w:webHidden/>
              </w:rPr>
            </w:r>
            <w:r>
              <w:rPr>
                <w:noProof/>
                <w:webHidden/>
              </w:rPr>
              <w:fldChar w:fldCharType="separate"/>
            </w:r>
            <w:r>
              <w:rPr>
                <w:noProof/>
                <w:webHidden/>
              </w:rPr>
              <w:t>1</w:t>
            </w:r>
            <w:r>
              <w:rPr>
                <w:noProof/>
                <w:webHidden/>
              </w:rPr>
              <w:fldChar w:fldCharType="end"/>
            </w:r>
          </w:hyperlink>
        </w:p>
        <w:p w14:paraId="6D778370" w14:textId="02D5F931"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91" w:history="1">
            <w:r w:rsidRPr="00837786">
              <w:rPr>
                <w:rStyle w:val="Hyperlink"/>
                <w:noProof/>
              </w:rPr>
              <w:t>Goals and Objectives</w:t>
            </w:r>
            <w:r>
              <w:rPr>
                <w:noProof/>
                <w:webHidden/>
              </w:rPr>
              <w:tab/>
            </w:r>
            <w:r>
              <w:rPr>
                <w:noProof/>
                <w:webHidden/>
              </w:rPr>
              <w:fldChar w:fldCharType="begin"/>
            </w:r>
            <w:r>
              <w:rPr>
                <w:noProof/>
                <w:webHidden/>
              </w:rPr>
              <w:instrText xml:space="preserve"> PAGEREF _Toc219654091 \h </w:instrText>
            </w:r>
            <w:r>
              <w:rPr>
                <w:noProof/>
                <w:webHidden/>
              </w:rPr>
            </w:r>
            <w:r>
              <w:rPr>
                <w:noProof/>
                <w:webHidden/>
              </w:rPr>
              <w:fldChar w:fldCharType="separate"/>
            </w:r>
            <w:r>
              <w:rPr>
                <w:noProof/>
                <w:webHidden/>
              </w:rPr>
              <w:t>2</w:t>
            </w:r>
            <w:r>
              <w:rPr>
                <w:noProof/>
                <w:webHidden/>
              </w:rPr>
              <w:fldChar w:fldCharType="end"/>
            </w:r>
          </w:hyperlink>
        </w:p>
        <w:p w14:paraId="1CFA5DCB" w14:textId="66DC5E30"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92" w:history="1">
            <w:r w:rsidRPr="00837786">
              <w:rPr>
                <w:rStyle w:val="Hyperlink"/>
                <w:noProof/>
              </w:rPr>
              <w:t>1.6 Project Scope</w:t>
            </w:r>
            <w:r>
              <w:rPr>
                <w:noProof/>
                <w:webHidden/>
              </w:rPr>
              <w:tab/>
            </w:r>
            <w:r>
              <w:rPr>
                <w:noProof/>
                <w:webHidden/>
              </w:rPr>
              <w:fldChar w:fldCharType="begin"/>
            </w:r>
            <w:r>
              <w:rPr>
                <w:noProof/>
                <w:webHidden/>
              </w:rPr>
              <w:instrText xml:space="preserve"> PAGEREF _Toc219654092 \h </w:instrText>
            </w:r>
            <w:r>
              <w:rPr>
                <w:noProof/>
                <w:webHidden/>
              </w:rPr>
            </w:r>
            <w:r>
              <w:rPr>
                <w:noProof/>
                <w:webHidden/>
              </w:rPr>
              <w:fldChar w:fldCharType="separate"/>
            </w:r>
            <w:r>
              <w:rPr>
                <w:noProof/>
                <w:webHidden/>
              </w:rPr>
              <w:t>2</w:t>
            </w:r>
            <w:r>
              <w:rPr>
                <w:noProof/>
                <w:webHidden/>
              </w:rPr>
              <w:fldChar w:fldCharType="end"/>
            </w:r>
          </w:hyperlink>
        </w:p>
        <w:p w14:paraId="4BED0332" w14:textId="02E011C9"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93" w:history="1">
            <w:r w:rsidRPr="00837786">
              <w:rPr>
                <w:rStyle w:val="Hyperlink"/>
                <w:noProof/>
              </w:rPr>
              <w:t>Chapter 2: Literature Review / Related Work</w:t>
            </w:r>
            <w:r>
              <w:rPr>
                <w:noProof/>
                <w:webHidden/>
              </w:rPr>
              <w:tab/>
            </w:r>
            <w:r>
              <w:rPr>
                <w:noProof/>
                <w:webHidden/>
              </w:rPr>
              <w:fldChar w:fldCharType="begin"/>
            </w:r>
            <w:r>
              <w:rPr>
                <w:noProof/>
                <w:webHidden/>
              </w:rPr>
              <w:instrText xml:space="preserve"> PAGEREF _Toc219654093 \h </w:instrText>
            </w:r>
            <w:r>
              <w:rPr>
                <w:noProof/>
                <w:webHidden/>
              </w:rPr>
            </w:r>
            <w:r>
              <w:rPr>
                <w:noProof/>
                <w:webHidden/>
              </w:rPr>
              <w:fldChar w:fldCharType="separate"/>
            </w:r>
            <w:r>
              <w:rPr>
                <w:noProof/>
                <w:webHidden/>
              </w:rPr>
              <w:t>4</w:t>
            </w:r>
            <w:r>
              <w:rPr>
                <w:noProof/>
                <w:webHidden/>
              </w:rPr>
              <w:fldChar w:fldCharType="end"/>
            </w:r>
          </w:hyperlink>
        </w:p>
        <w:p w14:paraId="5EA075D2" w14:textId="33151426" w:rsidR="00F31035" w:rsidRDefault="00F31035">
          <w:pPr>
            <w:pStyle w:val="TOC3"/>
            <w:tabs>
              <w:tab w:val="right" w:leader="dot" w:pos="9019"/>
            </w:tabs>
            <w:rPr>
              <w:rFonts w:asciiTheme="minorHAnsi" w:eastAsiaTheme="minorEastAsia" w:hAnsiTheme="minorHAnsi" w:cstheme="minorBidi"/>
              <w:noProof/>
              <w:kern w:val="2"/>
              <w:sz w:val="24"/>
              <w:lang/>
              <w14:ligatures w14:val="standardContextual"/>
            </w:rPr>
          </w:pPr>
          <w:hyperlink w:anchor="_Toc219654094" w:history="1">
            <w:r w:rsidRPr="00837786">
              <w:rPr>
                <w:rStyle w:val="Hyperlink"/>
                <w:noProof/>
              </w:rPr>
              <w:t>Conclusion:</w:t>
            </w:r>
            <w:r>
              <w:rPr>
                <w:noProof/>
                <w:webHidden/>
              </w:rPr>
              <w:tab/>
            </w:r>
            <w:r>
              <w:rPr>
                <w:noProof/>
                <w:webHidden/>
              </w:rPr>
              <w:fldChar w:fldCharType="begin"/>
            </w:r>
            <w:r>
              <w:rPr>
                <w:noProof/>
                <w:webHidden/>
              </w:rPr>
              <w:instrText xml:space="preserve"> PAGEREF _Toc219654094 \h </w:instrText>
            </w:r>
            <w:r>
              <w:rPr>
                <w:noProof/>
                <w:webHidden/>
              </w:rPr>
            </w:r>
            <w:r>
              <w:rPr>
                <w:noProof/>
                <w:webHidden/>
              </w:rPr>
              <w:fldChar w:fldCharType="separate"/>
            </w:r>
            <w:r>
              <w:rPr>
                <w:noProof/>
                <w:webHidden/>
              </w:rPr>
              <w:t>5</w:t>
            </w:r>
            <w:r>
              <w:rPr>
                <w:noProof/>
                <w:webHidden/>
              </w:rPr>
              <w:fldChar w:fldCharType="end"/>
            </w:r>
          </w:hyperlink>
        </w:p>
        <w:p w14:paraId="4CD4DF44" w14:textId="4553E6F7"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095" w:history="1">
            <w:r w:rsidRPr="00837786">
              <w:rPr>
                <w:rStyle w:val="Hyperlink"/>
                <w:noProof/>
              </w:rPr>
              <w:t>Chapter 3: Proposed Approach and Methodology</w:t>
            </w:r>
            <w:r>
              <w:rPr>
                <w:noProof/>
                <w:webHidden/>
              </w:rPr>
              <w:tab/>
            </w:r>
            <w:r>
              <w:rPr>
                <w:noProof/>
                <w:webHidden/>
              </w:rPr>
              <w:fldChar w:fldCharType="begin"/>
            </w:r>
            <w:r>
              <w:rPr>
                <w:noProof/>
                <w:webHidden/>
              </w:rPr>
              <w:instrText xml:space="preserve"> PAGEREF _Toc219654095 \h </w:instrText>
            </w:r>
            <w:r>
              <w:rPr>
                <w:noProof/>
                <w:webHidden/>
              </w:rPr>
            </w:r>
            <w:r>
              <w:rPr>
                <w:noProof/>
                <w:webHidden/>
              </w:rPr>
              <w:fldChar w:fldCharType="separate"/>
            </w:r>
            <w:r>
              <w:rPr>
                <w:noProof/>
                <w:webHidden/>
              </w:rPr>
              <w:t>6</w:t>
            </w:r>
            <w:r>
              <w:rPr>
                <w:noProof/>
                <w:webHidden/>
              </w:rPr>
              <w:fldChar w:fldCharType="end"/>
            </w:r>
          </w:hyperlink>
        </w:p>
        <w:p w14:paraId="1D8615B6" w14:textId="59E1728F"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96" w:history="1">
            <w:r w:rsidRPr="00837786">
              <w:rPr>
                <w:rStyle w:val="Hyperlink"/>
                <w:noProof/>
              </w:rPr>
              <w:t>3.1 Dataset</w:t>
            </w:r>
            <w:r>
              <w:rPr>
                <w:noProof/>
                <w:webHidden/>
              </w:rPr>
              <w:tab/>
            </w:r>
            <w:r>
              <w:rPr>
                <w:noProof/>
                <w:webHidden/>
              </w:rPr>
              <w:fldChar w:fldCharType="begin"/>
            </w:r>
            <w:r>
              <w:rPr>
                <w:noProof/>
                <w:webHidden/>
              </w:rPr>
              <w:instrText xml:space="preserve"> PAGEREF _Toc219654096 \h </w:instrText>
            </w:r>
            <w:r>
              <w:rPr>
                <w:noProof/>
                <w:webHidden/>
              </w:rPr>
            </w:r>
            <w:r>
              <w:rPr>
                <w:noProof/>
                <w:webHidden/>
              </w:rPr>
              <w:fldChar w:fldCharType="separate"/>
            </w:r>
            <w:r>
              <w:rPr>
                <w:noProof/>
                <w:webHidden/>
              </w:rPr>
              <w:t>6</w:t>
            </w:r>
            <w:r>
              <w:rPr>
                <w:noProof/>
                <w:webHidden/>
              </w:rPr>
              <w:fldChar w:fldCharType="end"/>
            </w:r>
          </w:hyperlink>
        </w:p>
        <w:p w14:paraId="3BFBB112" w14:textId="1FE7D1F4"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97" w:history="1">
            <w:r w:rsidRPr="00837786">
              <w:rPr>
                <w:rStyle w:val="Hyperlink"/>
                <w:noProof/>
              </w:rPr>
              <w:t>3.2 Preprocessing</w:t>
            </w:r>
            <w:r>
              <w:rPr>
                <w:noProof/>
                <w:webHidden/>
              </w:rPr>
              <w:tab/>
            </w:r>
            <w:r>
              <w:rPr>
                <w:noProof/>
                <w:webHidden/>
              </w:rPr>
              <w:fldChar w:fldCharType="begin"/>
            </w:r>
            <w:r>
              <w:rPr>
                <w:noProof/>
                <w:webHidden/>
              </w:rPr>
              <w:instrText xml:space="preserve"> PAGEREF _Toc219654097 \h </w:instrText>
            </w:r>
            <w:r>
              <w:rPr>
                <w:noProof/>
                <w:webHidden/>
              </w:rPr>
            </w:r>
            <w:r>
              <w:rPr>
                <w:noProof/>
                <w:webHidden/>
              </w:rPr>
              <w:fldChar w:fldCharType="separate"/>
            </w:r>
            <w:r>
              <w:rPr>
                <w:noProof/>
                <w:webHidden/>
              </w:rPr>
              <w:t>6</w:t>
            </w:r>
            <w:r>
              <w:rPr>
                <w:noProof/>
                <w:webHidden/>
              </w:rPr>
              <w:fldChar w:fldCharType="end"/>
            </w:r>
          </w:hyperlink>
        </w:p>
        <w:p w14:paraId="41C4E418" w14:textId="6D1460EE"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098" w:history="1">
            <w:r w:rsidRPr="00837786">
              <w:rPr>
                <w:rStyle w:val="Hyperlink"/>
                <w:noProof/>
              </w:rPr>
              <w:t>3.3 Feature Extraction</w:t>
            </w:r>
            <w:r>
              <w:rPr>
                <w:noProof/>
                <w:webHidden/>
              </w:rPr>
              <w:tab/>
            </w:r>
            <w:r>
              <w:rPr>
                <w:noProof/>
                <w:webHidden/>
              </w:rPr>
              <w:fldChar w:fldCharType="begin"/>
            </w:r>
            <w:r>
              <w:rPr>
                <w:noProof/>
                <w:webHidden/>
              </w:rPr>
              <w:instrText xml:space="preserve"> PAGEREF _Toc219654098 \h </w:instrText>
            </w:r>
            <w:r>
              <w:rPr>
                <w:noProof/>
                <w:webHidden/>
              </w:rPr>
            </w:r>
            <w:r>
              <w:rPr>
                <w:noProof/>
                <w:webHidden/>
              </w:rPr>
              <w:fldChar w:fldCharType="separate"/>
            </w:r>
            <w:r>
              <w:rPr>
                <w:noProof/>
                <w:webHidden/>
              </w:rPr>
              <w:t>6</w:t>
            </w:r>
            <w:r>
              <w:rPr>
                <w:noProof/>
                <w:webHidden/>
              </w:rPr>
              <w:fldChar w:fldCharType="end"/>
            </w:r>
          </w:hyperlink>
        </w:p>
        <w:p w14:paraId="396F3D6B" w14:textId="03AD7BFE" w:rsidR="00F31035" w:rsidRDefault="00F31035">
          <w:pPr>
            <w:pStyle w:val="TOC3"/>
            <w:tabs>
              <w:tab w:val="right" w:leader="dot" w:pos="9019"/>
            </w:tabs>
            <w:rPr>
              <w:rFonts w:asciiTheme="minorHAnsi" w:eastAsiaTheme="minorEastAsia" w:hAnsiTheme="minorHAnsi" w:cstheme="minorBidi"/>
              <w:noProof/>
              <w:kern w:val="2"/>
              <w:sz w:val="24"/>
              <w:lang/>
              <w14:ligatures w14:val="standardContextual"/>
            </w:rPr>
          </w:pPr>
          <w:hyperlink w:anchor="_Toc219654099" w:history="1">
            <w:r w:rsidRPr="00837786">
              <w:rPr>
                <w:rStyle w:val="Hyperlink"/>
                <w:noProof/>
              </w:rPr>
              <w:t>3.3.1 Spectrogram Features (Implemented)</w:t>
            </w:r>
            <w:r>
              <w:rPr>
                <w:noProof/>
                <w:webHidden/>
              </w:rPr>
              <w:tab/>
            </w:r>
            <w:r>
              <w:rPr>
                <w:noProof/>
                <w:webHidden/>
              </w:rPr>
              <w:fldChar w:fldCharType="begin"/>
            </w:r>
            <w:r>
              <w:rPr>
                <w:noProof/>
                <w:webHidden/>
              </w:rPr>
              <w:instrText xml:space="preserve"> PAGEREF _Toc219654099 \h </w:instrText>
            </w:r>
            <w:r>
              <w:rPr>
                <w:noProof/>
                <w:webHidden/>
              </w:rPr>
            </w:r>
            <w:r>
              <w:rPr>
                <w:noProof/>
                <w:webHidden/>
              </w:rPr>
              <w:fldChar w:fldCharType="separate"/>
            </w:r>
            <w:r>
              <w:rPr>
                <w:noProof/>
                <w:webHidden/>
              </w:rPr>
              <w:t>6</w:t>
            </w:r>
            <w:r>
              <w:rPr>
                <w:noProof/>
                <w:webHidden/>
              </w:rPr>
              <w:fldChar w:fldCharType="end"/>
            </w:r>
          </w:hyperlink>
        </w:p>
        <w:p w14:paraId="7B93FD65" w14:textId="42B9141A" w:rsidR="00F31035" w:rsidRDefault="00F31035">
          <w:pPr>
            <w:pStyle w:val="TOC3"/>
            <w:tabs>
              <w:tab w:val="right" w:leader="dot" w:pos="9019"/>
            </w:tabs>
            <w:rPr>
              <w:rFonts w:asciiTheme="minorHAnsi" w:eastAsiaTheme="minorEastAsia" w:hAnsiTheme="minorHAnsi" w:cstheme="minorBidi"/>
              <w:noProof/>
              <w:kern w:val="2"/>
              <w:sz w:val="24"/>
              <w:lang/>
              <w14:ligatures w14:val="standardContextual"/>
            </w:rPr>
          </w:pPr>
          <w:hyperlink w:anchor="_Toc219654100" w:history="1">
            <w:r w:rsidRPr="00837786">
              <w:rPr>
                <w:rStyle w:val="Hyperlink"/>
                <w:noProof/>
              </w:rPr>
              <w:t>3.3.2 Environmental Features (Planned)</w:t>
            </w:r>
            <w:r>
              <w:rPr>
                <w:noProof/>
                <w:webHidden/>
              </w:rPr>
              <w:tab/>
            </w:r>
            <w:r>
              <w:rPr>
                <w:noProof/>
                <w:webHidden/>
              </w:rPr>
              <w:fldChar w:fldCharType="begin"/>
            </w:r>
            <w:r>
              <w:rPr>
                <w:noProof/>
                <w:webHidden/>
              </w:rPr>
              <w:instrText xml:space="preserve"> PAGEREF _Toc219654100 \h </w:instrText>
            </w:r>
            <w:r>
              <w:rPr>
                <w:noProof/>
                <w:webHidden/>
              </w:rPr>
            </w:r>
            <w:r>
              <w:rPr>
                <w:noProof/>
                <w:webHidden/>
              </w:rPr>
              <w:fldChar w:fldCharType="separate"/>
            </w:r>
            <w:r>
              <w:rPr>
                <w:noProof/>
                <w:webHidden/>
              </w:rPr>
              <w:t>6</w:t>
            </w:r>
            <w:r>
              <w:rPr>
                <w:noProof/>
                <w:webHidden/>
              </w:rPr>
              <w:fldChar w:fldCharType="end"/>
            </w:r>
          </w:hyperlink>
        </w:p>
        <w:p w14:paraId="776D0F7D" w14:textId="5F2BBE3C"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01" w:history="1">
            <w:r w:rsidRPr="00837786">
              <w:rPr>
                <w:rStyle w:val="Hyperlink"/>
                <w:noProof/>
              </w:rPr>
              <w:t>Hybrid Model Fusion Framework (FASSD)</w:t>
            </w:r>
            <w:r>
              <w:rPr>
                <w:noProof/>
                <w:webHidden/>
              </w:rPr>
              <w:tab/>
            </w:r>
            <w:r>
              <w:rPr>
                <w:noProof/>
                <w:webHidden/>
              </w:rPr>
              <w:fldChar w:fldCharType="begin"/>
            </w:r>
            <w:r>
              <w:rPr>
                <w:noProof/>
                <w:webHidden/>
              </w:rPr>
              <w:instrText xml:space="preserve"> PAGEREF _Toc219654101 \h </w:instrText>
            </w:r>
            <w:r>
              <w:rPr>
                <w:noProof/>
                <w:webHidden/>
              </w:rPr>
            </w:r>
            <w:r>
              <w:rPr>
                <w:noProof/>
                <w:webHidden/>
              </w:rPr>
              <w:fldChar w:fldCharType="separate"/>
            </w:r>
            <w:r>
              <w:rPr>
                <w:noProof/>
                <w:webHidden/>
              </w:rPr>
              <w:t>7</w:t>
            </w:r>
            <w:r>
              <w:rPr>
                <w:noProof/>
                <w:webHidden/>
              </w:rPr>
              <w:fldChar w:fldCharType="end"/>
            </w:r>
          </w:hyperlink>
        </w:p>
        <w:p w14:paraId="2DF81BBB" w14:textId="77A21C1D" w:rsidR="00F31035" w:rsidRDefault="00F31035">
          <w:pPr>
            <w:pStyle w:val="TOC3"/>
            <w:tabs>
              <w:tab w:val="right" w:leader="dot" w:pos="9019"/>
            </w:tabs>
            <w:rPr>
              <w:rFonts w:asciiTheme="minorHAnsi" w:eastAsiaTheme="minorEastAsia" w:hAnsiTheme="minorHAnsi" w:cstheme="minorBidi"/>
              <w:noProof/>
              <w:kern w:val="2"/>
              <w:sz w:val="24"/>
              <w:lang/>
              <w14:ligatures w14:val="standardContextual"/>
            </w:rPr>
          </w:pPr>
          <w:hyperlink w:anchor="_Toc219654102" w:history="1">
            <w:r w:rsidRPr="00837786">
              <w:rPr>
                <w:rStyle w:val="Hyperlink"/>
                <w:noProof/>
              </w:rPr>
              <w:t>Conclusion:</w:t>
            </w:r>
            <w:r>
              <w:rPr>
                <w:noProof/>
                <w:webHidden/>
              </w:rPr>
              <w:tab/>
            </w:r>
            <w:r>
              <w:rPr>
                <w:noProof/>
                <w:webHidden/>
              </w:rPr>
              <w:fldChar w:fldCharType="begin"/>
            </w:r>
            <w:r>
              <w:rPr>
                <w:noProof/>
                <w:webHidden/>
              </w:rPr>
              <w:instrText xml:space="preserve"> PAGEREF _Toc219654102 \h </w:instrText>
            </w:r>
            <w:r>
              <w:rPr>
                <w:noProof/>
                <w:webHidden/>
              </w:rPr>
            </w:r>
            <w:r>
              <w:rPr>
                <w:noProof/>
                <w:webHidden/>
              </w:rPr>
              <w:fldChar w:fldCharType="separate"/>
            </w:r>
            <w:r>
              <w:rPr>
                <w:noProof/>
                <w:webHidden/>
              </w:rPr>
              <w:t>7</w:t>
            </w:r>
            <w:r>
              <w:rPr>
                <w:noProof/>
                <w:webHidden/>
              </w:rPr>
              <w:fldChar w:fldCharType="end"/>
            </w:r>
          </w:hyperlink>
        </w:p>
        <w:p w14:paraId="224CAF60" w14:textId="05B36A3D"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103" w:history="1">
            <w:r w:rsidRPr="00837786">
              <w:rPr>
                <w:rStyle w:val="Hyperlink"/>
                <w:noProof/>
              </w:rPr>
              <w:t>Chapter 4: Executed Work</w:t>
            </w:r>
            <w:r>
              <w:rPr>
                <w:noProof/>
                <w:webHidden/>
              </w:rPr>
              <w:tab/>
            </w:r>
            <w:r>
              <w:rPr>
                <w:noProof/>
                <w:webHidden/>
              </w:rPr>
              <w:fldChar w:fldCharType="begin"/>
            </w:r>
            <w:r>
              <w:rPr>
                <w:noProof/>
                <w:webHidden/>
              </w:rPr>
              <w:instrText xml:space="preserve"> PAGEREF _Toc219654103 \h </w:instrText>
            </w:r>
            <w:r>
              <w:rPr>
                <w:noProof/>
                <w:webHidden/>
              </w:rPr>
            </w:r>
            <w:r>
              <w:rPr>
                <w:noProof/>
                <w:webHidden/>
              </w:rPr>
              <w:fldChar w:fldCharType="separate"/>
            </w:r>
            <w:r>
              <w:rPr>
                <w:noProof/>
                <w:webHidden/>
              </w:rPr>
              <w:t>8</w:t>
            </w:r>
            <w:r>
              <w:rPr>
                <w:noProof/>
                <w:webHidden/>
              </w:rPr>
              <w:fldChar w:fldCharType="end"/>
            </w:r>
          </w:hyperlink>
        </w:p>
        <w:p w14:paraId="72F0B290" w14:textId="36B9A165"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04" w:history="1">
            <w:r w:rsidRPr="00837786">
              <w:rPr>
                <w:rStyle w:val="Hyperlink"/>
                <w:noProof/>
              </w:rPr>
              <w:t>4.1 Dataset Collection and Finalization</w:t>
            </w:r>
            <w:r>
              <w:rPr>
                <w:noProof/>
                <w:webHidden/>
              </w:rPr>
              <w:tab/>
            </w:r>
            <w:r>
              <w:rPr>
                <w:noProof/>
                <w:webHidden/>
              </w:rPr>
              <w:fldChar w:fldCharType="begin"/>
            </w:r>
            <w:r>
              <w:rPr>
                <w:noProof/>
                <w:webHidden/>
              </w:rPr>
              <w:instrText xml:space="preserve"> PAGEREF _Toc219654104 \h </w:instrText>
            </w:r>
            <w:r>
              <w:rPr>
                <w:noProof/>
                <w:webHidden/>
              </w:rPr>
            </w:r>
            <w:r>
              <w:rPr>
                <w:noProof/>
                <w:webHidden/>
              </w:rPr>
              <w:fldChar w:fldCharType="separate"/>
            </w:r>
            <w:r>
              <w:rPr>
                <w:noProof/>
                <w:webHidden/>
              </w:rPr>
              <w:t>8</w:t>
            </w:r>
            <w:r>
              <w:rPr>
                <w:noProof/>
                <w:webHidden/>
              </w:rPr>
              <w:fldChar w:fldCharType="end"/>
            </w:r>
          </w:hyperlink>
        </w:p>
        <w:p w14:paraId="16FF4377" w14:textId="3C2B20C8"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05" w:history="1">
            <w:r w:rsidRPr="00837786">
              <w:rPr>
                <w:rStyle w:val="Hyperlink"/>
                <w:noProof/>
              </w:rPr>
              <w:t>4.2 Audio Preprocessing Pipeline</w:t>
            </w:r>
            <w:r>
              <w:rPr>
                <w:noProof/>
                <w:webHidden/>
              </w:rPr>
              <w:tab/>
            </w:r>
            <w:r>
              <w:rPr>
                <w:noProof/>
                <w:webHidden/>
              </w:rPr>
              <w:fldChar w:fldCharType="begin"/>
            </w:r>
            <w:r>
              <w:rPr>
                <w:noProof/>
                <w:webHidden/>
              </w:rPr>
              <w:instrText xml:space="preserve"> PAGEREF _Toc219654105 \h </w:instrText>
            </w:r>
            <w:r>
              <w:rPr>
                <w:noProof/>
                <w:webHidden/>
              </w:rPr>
            </w:r>
            <w:r>
              <w:rPr>
                <w:noProof/>
                <w:webHidden/>
              </w:rPr>
              <w:fldChar w:fldCharType="separate"/>
            </w:r>
            <w:r>
              <w:rPr>
                <w:noProof/>
                <w:webHidden/>
              </w:rPr>
              <w:t>8</w:t>
            </w:r>
            <w:r>
              <w:rPr>
                <w:noProof/>
                <w:webHidden/>
              </w:rPr>
              <w:fldChar w:fldCharType="end"/>
            </w:r>
          </w:hyperlink>
        </w:p>
        <w:p w14:paraId="59CBD72A" w14:textId="467F0487"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06" w:history="1">
            <w:r w:rsidRPr="00837786">
              <w:rPr>
                <w:rStyle w:val="Hyperlink"/>
                <w:noProof/>
              </w:rPr>
              <w:t>4.3 Feature Extraction (Completed Work)</w:t>
            </w:r>
            <w:r>
              <w:rPr>
                <w:noProof/>
                <w:webHidden/>
              </w:rPr>
              <w:tab/>
            </w:r>
            <w:r>
              <w:rPr>
                <w:noProof/>
                <w:webHidden/>
              </w:rPr>
              <w:fldChar w:fldCharType="begin"/>
            </w:r>
            <w:r>
              <w:rPr>
                <w:noProof/>
                <w:webHidden/>
              </w:rPr>
              <w:instrText xml:space="preserve"> PAGEREF _Toc219654106 \h </w:instrText>
            </w:r>
            <w:r>
              <w:rPr>
                <w:noProof/>
                <w:webHidden/>
              </w:rPr>
            </w:r>
            <w:r>
              <w:rPr>
                <w:noProof/>
                <w:webHidden/>
              </w:rPr>
              <w:fldChar w:fldCharType="separate"/>
            </w:r>
            <w:r>
              <w:rPr>
                <w:noProof/>
                <w:webHidden/>
              </w:rPr>
              <w:t>9</w:t>
            </w:r>
            <w:r>
              <w:rPr>
                <w:noProof/>
                <w:webHidden/>
              </w:rPr>
              <w:fldChar w:fldCharType="end"/>
            </w:r>
          </w:hyperlink>
        </w:p>
        <w:p w14:paraId="7C0A432A" w14:textId="7BCD6CC7" w:rsidR="00F31035" w:rsidRDefault="00F31035">
          <w:pPr>
            <w:pStyle w:val="TOC3"/>
            <w:tabs>
              <w:tab w:val="right" w:leader="dot" w:pos="9019"/>
            </w:tabs>
            <w:rPr>
              <w:rFonts w:asciiTheme="minorHAnsi" w:eastAsiaTheme="minorEastAsia" w:hAnsiTheme="minorHAnsi" w:cstheme="minorBidi"/>
              <w:noProof/>
              <w:kern w:val="2"/>
              <w:sz w:val="24"/>
              <w:lang/>
              <w14:ligatures w14:val="standardContextual"/>
            </w:rPr>
          </w:pPr>
          <w:hyperlink w:anchor="_Toc219654107" w:history="1">
            <w:r w:rsidRPr="00837786">
              <w:rPr>
                <w:rStyle w:val="Hyperlink"/>
                <w:noProof/>
              </w:rPr>
              <w:t>4.3.1 Log-Mel Spectrogram Feature Extraction</w:t>
            </w:r>
            <w:r>
              <w:rPr>
                <w:noProof/>
                <w:webHidden/>
              </w:rPr>
              <w:tab/>
            </w:r>
            <w:r>
              <w:rPr>
                <w:noProof/>
                <w:webHidden/>
              </w:rPr>
              <w:fldChar w:fldCharType="begin"/>
            </w:r>
            <w:r>
              <w:rPr>
                <w:noProof/>
                <w:webHidden/>
              </w:rPr>
              <w:instrText xml:space="preserve"> PAGEREF _Toc219654107 \h </w:instrText>
            </w:r>
            <w:r>
              <w:rPr>
                <w:noProof/>
                <w:webHidden/>
              </w:rPr>
            </w:r>
            <w:r>
              <w:rPr>
                <w:noProof/>
                <w:webHidden/>
              </w:rPr>
              <w:fldChar w:fldCharType="separate"/>
            </w:r>
            <w:r>
              <w:rPr>
                <w:noProof/>
                <w:webHidden/>
              </w:rPr>
              <w:t>9</w:t>
            </w:r>
            <w:r>
              <w:rPr>
                <w:noProof/>
                <w:webHidden/>
              </w:rPr>
              <w:fldChar w:fldCharType="end"/>
            </w:r>
          </w:hyperlink>
        </w:p>
        <w:p w14:paraId="30BFAB74" w14:textId="450E1966" w:rsidR="00F31035" w:rsidRDefault="00F31035">
          <w:pPr>
            <w:pStyle w:val="TOC3"/>
            <w:tabs>
              <w:tab w:val="right" w:leader="dot" w:pos="9019"/>
            </w:tabs>
            <w:rPr>
              <w:rFonts w:asciiTheme="minorHAnsi" w:eastAsiaTheme="minorEastAsia" w:hAnsiTheme="minorHAnsi" w:cstheme="minorBidi"/>
              <w:noProof/>
              <w:kern w:val="2"/>
              <w:sz w:val="24"/>
              <w:lang/>
              <w14:ligatures w14:val="standardContextual"/>
            </w:rPr>
          </w:pPr>
          <w:hyperlink w:anchor="_Toc219654108" w:history="1">
            <w:r w:rsidRPr="00837786">
              <w:rPr>
                <w:rStyle w:val="Hyperlink"/>
                <w:noProof/>
              </w:rPr>
              <w:t>4.3.2 Feature Storage and Organization</w:t>
            </w:r>
            <w:r>
              <w:rPr>
                <w:noProof/>
                <w:webHidden/>
              </w:rPr>
              <w:tab/>
            </w:r>
            <w:r>
              <w:rPr>
                <w:noProof/>
                <w:webHidden/>
              </w:rPr>
              <w:fldChar w:fldCharType="begin"/>
            </w:r>
            <w:r>
              <w:rPr>
                <w:noProof/>
                <w:webHidden/>
              </w:rPr>
              <w:instrText xml:space="preserve"> PAGEREF _Toc219654108 \h </w:instrText>
            </w:r>
            <w:r>
              <w:rPr>
                <w:noProof/>
                <w:webHidden/>
              </w:rPr>
            </w:r>
            <w:r>
              <w:rPr>
                <w:noProof/>
                <w:webHidden/>
              </w:rPr>
              <w:fldChar w:fldCharType="separate"/>
            </w:r>
            <w:r>
              <w:rPr>
                <w:noProof/>
                <w:webHidden/>
              </w:rPr>
              <w:t>9</w:t>
            </w:r>
            <w:r>
              <w:rPr>
                <w:noProof/>
                <w:webHidden/>
              </w:rPr>
              <w:fldChar w:fldCharType="end"/>
            </w:r>
          </w:hyperlink>
        </w:p>
        <w:p w14:paraId="44214B18" w14:textId="6A16B10F"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09" w:history="1">
            <w:r w:rsidRPr="00837786">
              <w:rPr>
                <w:rStyle w:val="Hyperlink"/>
                <w:noProof/>
              </w:rPr>
              <w:t>4.4 Environmental Feature Design (Preparation Completed)</w:t>
            </w:r>
            <w:r>
              <w:rPr>
                <w:noProof/>
                <w:webHidden/>
              </w:rPr>
              <w:tab/>
            </w:r>
            <w:r>
              <w:rPr>
                <w:noProof/>
                <w:webHidden/>
              </w:rPr>
              <w:fldChar w:fldCharType="begin"/>
            </w:r>
            <w:r>
              <w:rPr>
                <w:noProof/>
                <w:webHidden/>
              </w:rPr>
              <w:instrText xml:space="preserve"> PAGEREF _Toc219654109 \h </w:instrText>
            </w:r>
            <w:r>
              <w:rPr>
                <w:noProof/>
                <w:webHidden/>
              </w:rPr>
            </w:r>
            <w:r>
              <w:rPr>
                <w:noProof/>
                <w:webHidden/>
              </w:rPr>
              <w:fldChar w:fldCharType="separate"/>
            </w:r>
            <w:r>
              <w:rPr>
                <w:noProof/>
                <w:webHidden/>
              </w:rPr>
              <w:t>9</w:t>
            </w:r>
            <w:r>
              <w:rPr>
                <w:noProof/>
                <w:webHidden/>
              </w:rPr>
              <w:fldChar w:fldCharType="end"/>
            </w:r>
          </w:hyperlink>
        </w:p>
        <w:p w14:paraId="4C4ABC46" w14:textId="4AD03F25"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10" w:history="1">
            <w:r w:rsidRPr="00837786">
              <w:rPr>
                <w:rStyle w:val="Hyperlink"/>
                <w:noProof/>
              </w:rPr>
              <w:t>4.5 Model Selection and Design (Conceptualized)</w:t>
            </w:r>
            <w:r>
              <w:rPr>
                <w:noProof/>
                <w:webHidden/>
              </w:rPr>
              <w:tab/>
            </w:r>
            <w:r>
              <w:rPr>
                <w:noProof/>
                <w:webHidden/>
              </w:rPr>
              <w:fldChar w:fldCharType="begin"/>
            </w:r>
            <w:r>
              <w:rPr>
                <w:noProof/>
                <w:webHidden/>
              </w:rPr>
              <w:instrText xml:space="preserve"> PAGEREF _Toc219654110 \h </w:instrText>
            </w:r>
            <w:r>
              <w:rPr>
                <w:noProof/>
                <w:webHidden/>
              </w:rPr>
            </w:r>
            <w:r>
              <w:rPr>
                <w:noProof/>
                <w:webHidden/>
              </w:rPr>
              <w:fldChar w:fldCharType="separate"/>
            </w:r>
            <w:r>
              <w:rPr>
                <w:noProof/>
                <w:webHidden/>
              </w:rPr>
              <w:t>10</w:t>
            </w:r>
            <w:r>
              <w:rPr>
                <w:noProof/>
                <w:webHidden/>
              </w:rPr>
              <w:fldChar w:fldCharType="end"/>
            </w:r>
          </w:hyperlink>
        </w:p>
        <w:p w14:paraId="6A259A20" w14:textId="2BEABFBF"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11" w:history="1">
            <w:r w:rsidRPr="00837786">
              <w:rPr>
                <w:rStyle w:val="Hyperlink"/>
                <w:noProof/>
              </w:rPr>
              <w:t>4.6 Summary of Completed Deliverables (Up to 7th Semester)</w:t>
            </w:r>
            <w:r>
              <w:rPr>
                <w:noProof/>
                <w:webHidden/>
              </w:rPr>
              <w:tab/>
            </w:r>
            <w:r>
              <w:rPr>
                <w:noProof/>
                <w:webHidden/>
              </w:rPr>
              <w:fldChar w:fldCharType="begin"/>
            </w:r>
            <w:r>
              <w:rPr>
                <w:noProof/>
                <w:webHidden/>
              </w:rPr>
              <w:instrText xml:space="preserve"> PAGEREF _Toc219654111 \h </w:instrText>
            </w:r>
            <w:r>
              <w:rPr>
                <w:noProof/>
                <w:webHidden/>
              </w:rPr>
            </w:r>
            <w:r>
              <w:rPr>
                <w:noProof/>
                <w:webHidden/>
              </w:rPr>
              <w:fldChar w:fldCharType="separate"/>
            </w:r>
            <w:r>
              <w:rPr>
                <w:noProof/>
                <w:webHidden/>
              </w:rPr>
              <w:t>10</w:t>
            </w:r>
            <w:r>
              <w:rPr>
                <w:noProof/>
                <w:webHidden/>
              </w:rPr>
              <w:fldChar w:fldCharType="end"/>
            </w:r>
          </w:hyperlink>
        </w:p>
        <w:p w14:paraId="3F96AF84" w14:textId="6C894D93"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12" w:history="1">
            <w:r w:rsidRPr="00837786">
              <w:rPr>
                <w:rStyle w:val="Hyperlink"/>
                <w:noProof/>
              </w:rPr>
              <w:t>4.7 Remaining Work</w:t>
            </w:r>
            <w:r>
              <w:rPr>
                <w:noProof/>
                <w:webHidden/>
              </w:rPr>
              <w:tab/>
            </w:r>
            <w:r>
              <w:rPr>
                <w:noProof/>
                <w:webHidden/>
              </w:rPr>
              <w:fldChar w:fldCharType="begin"/>
            </w:r>
            <w:r>
              <w:rPr>
                <w:noProof/>
                <w:webHidden/>
              </w:rPr>
              <w:instrText xml:space="preserve"> PAGEREF _Toc219654112 \h </w:instrText>
            </w:r>
            <w:r>
              <w:rPr>
                <w:noProof/>
                <w:webHidden/>
              </w:rPr>
            </w:r>
            <w:r>
              <w:rPr>
                <w:noProof/>
                <w:webHidden/>
              </w:rPr>
              <w:fldChar w:fldCharType="separate"/>
            </w:r>
            <w:r>
              <w:rPr>
                <w:noProof/>
                <w:webHidden/>
              </w:rPr>
              <w:t>10</w:t>
            </w:r>
            <w:r>
              <w:rPr>
                <w:noProof/>
                <w:webHidden/>
              </w:rPr>
              <w:fldChar w:fldCharType="end"/>
            </w:r>
          </w:hyperlink>
        </w:p>
        <w:p w14:paraId="12D83864" w14:textId="32ADAAB5" w:rsidR="00F31035" w:rsidRDefault="00F31035">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4113" w:history="1">
            <w:r w:rsidRPr="00837786">
              <w:rPr>
                <w:rStyle w:val="Hyperlink"/>
                <w:noProof/>
              </w:rPr>
              <w:t>4.8 Gantt Chart</w:t>
            </w:r>
            <w:r>
              <w:rPr>
                <w:noProof/>
                <w:webHidden/>
              </w:rPr>
              <w:tab/>
            </w:r>
            <w:r>
              <w:rPr>
                <w:noProof/>
                <w:webHidden/>
              </w:rPr>
              <w:fldChar w:fldCharType="begin"/>
            </w:r>
            <w:r>
              <w:rPr>
                <w:noProof/>
                <w:webHidden/>
              </w:rPr>
              <w:instrText xml:space="preserve"> PAGEREF _Toc219654113 \h </w:instrText>
            </w:r>
            <w:r>
              <w:rPr>
                <w:noProof/>
                <w:webHidden/>
              </w:rPr>
            </w:r>
            <w:r>
              <w:rPr>
                <w:noProof/>
                <w:webHidden/>
              </w:rPr>
              <w:fldChar w:fldCharType="separate"/>
            </w:r>
            <w:r>
              <w:rPr>
                <w:noProof/>
                <w:webHidden/>
              </w:rPr>
              <w:t>11</w:t>
            </w:r>
            <w:r>
              <w:rPr>
                <w:noProof/>
                <w:webHidden/>
              </w:rPr>
              <w:fldChar w:fldCharType="end"/>
            </w:r>
          </w:hyperlink>
        </w:p>
        <w:p w14:paraId="0BF81B37" w14:textId="3F759CA4"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114" w:history="1">
            <w:r w:rsidRPr="00837786">
              <w:rPr>
                <w:rStyle w:val="Hyperlink"/>
                <w:noProof/>
              </w:rPr>
              <w:t>References</w:t>
            </w:r>
            <w:r>
              <w:rPr>
                <w:noProof/>
                <w:webHidden/>
              </w:rPr>
              <w:tab/>
            </w:r>
            <w:r>
              <w:rPr>
                <w:noProof/>
                <w:webHidden/>
              </w:rPr>
              <w:fldChar w:fldCharType="begin"/>
            </w:r>
            <w:r>
              <w:rPr>
                <w:noProof/>
                <w:webHidden/>
              </w:rPr>
              <w:instrText xml:space="preserve"> PAGEREF _Toc219654114 \h </w:instrText>
            </w:r>
            <w:r>
              <w:rPr>
                <w:noProof/>
                <w:webHidden/>
              </w:rPr>
            </w:r>
            <w:r>
              <w:rPr>
                <w:noProof/>
                <w:webHidden/>
              </w:rPr>
              <w:fldChar w:fldCharType="separate"/>
            </w:r>
            <w:r>
              <w:rPr>
                <w:noProof/>
                <w:webHidden/>
              </w:rPr>
              <w:t>12</w:t>
            </w:r>
            <w:r>
              <w:rPr>
                <w:noProof/>
                <w:webHidden/>
              </w:rPr>
              <w:fldChar w:fldCharType="end"/>
            </w:r>
          </w:hyperlink>
        </w:p>
        <w:p w14:paraId="4838BA03" w14:textId="0F58E736" w:rsidR="00F31035" w:rsidRDefault="00F31035">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4115" w:history="1">
            <w:r w:rsidRPr="00837786">
              <w:rPr>
                <w:rStyle w:val="Hyperlink"/>
                <w:noProof/>
              </w:rPr>
              <w:t>Appendix</w:t>
            </w:r>
            <w:r>
              <w:rPr>
                <w:noProof/>
                <w:webHidden/>
              </w:rPr>
              <w:tab/>
            </w:r>
            <w:r>
              <w:rPr>
                <w:noProof/>
                <w:webHidden/>
              </w:rPr>
              <w:fldChar w:fldCharType="begin"/>
            </w:r>
            <w:r>
              <w:rPr>
                <w:noProof/>
                <w:webHidden/>
              </w:rPr>
              <w:instrText xml:space="preserve"> PAGEREF _Toc219654115 \h </w:instrText>
            </w:r>
            <w:r>
              <w:rPr>
                <w:noProof/>
                <w:webHidden/>
              </w:rPr>
            </w:r>
            <w:r>
              <w:rPr>
                <w:noProof/>
                <w:webHidden/>
              </w:rPr>
              <w:fldChar w:fldCharType="separate"/>
            </w:r>
            <w:r>
              <w:rPr>
                <w:noProof/>
                <w:webHidden/>
              </w:rPr>
              <w:t>13</w:t>
            </w:r>
            <w:r>
              <w:rPr>
                <w:noProof/>
                <w:webHidden/>
              </w:rPr>
              <w:fldChar w:fldCharType="end"/>
            </w:r>
          </w:hyperlink>
        </w:p>
        <w:p w14:paraId="1D3117AD" w14:textId="4344E54C" w:rsidR="00E92D59" w:rsidRDefault="00F31035" w:rsidP="00921F40">
          <w:r>
            <w:fldChar w:fldCharType="end"/>
          </w:r>
        </w:p>
      </w:sdtContent>
    </w:sdt>
    <w:p w14:paraId="603D6770" w14:textId="77777777" w:rsidR="00E92D59" w:rsidRPr="00E92D59" w:rsidRDefault="00E92D59" w:rsidP="00E92D59">
      <w:pPr>
        <w:tabs>
          <w:tab w:val="left" w:pos="2904"/>
        </w:tabs>
        <w:sectPr w:rsidR="00E92D59" w:rsidRPr="00E92D59" w:rsidSect="00E65248">
          <w:headerReference w:type="default" r:id="rId15"/>
          <w:headerReference w:type="first" r:id="rId16"/>
          <w:pgSz w:w="11909" w:h="16834" w:code="9"/>
          <w:pgMar w:top="1440" w:right="1440" w:bottom="1440" w:left="1440" w:header="720" w:footer="720" w:gutter="0"/>
          <w:pgNumType w:fmt="lowerRoman" w:start="1"/>
          <w:cols w:space="720"/>
          <w:titlePg/>
          <w:docGrid w:linePitch="360"/>
        </w:sectPr>
      </w:pPr>
    </w:p>
    <w:p w14:paraId="49F09430" w14:textId="3B42E246" w:rsidR="00B04609" w:rsidRPr="00B04609" w:rsidRDefault="00884C85" w:rsidP="008B2CF7">
      <w:pPr>
        <w:pStyle w:val="AbstractHeading"/>
        <w:jc w:val="left"/>
        <w:rPr>
          <w:sz w:val="24"/>
        </w:rPr>
      </w:pPr>
      <w:bookmarkStart w:id="3" w:name="_Toc19544193"/>
      <w:bookmarkStart w:id="4" w:name="_Toc19544445"/>
      <w:bookmarkStart w:id="5" w:name="_Toc154608515"/>
      <w:bookmarkStart w:id="6" w:name="_Toc219654082"/>
      <w:r w:rsidRPr="008B57AF">
        <w:lastRenderedPageBreak/>
        <w:t>List of Tables</w:t>
      </w:r>
      <w:bookmarkEnd w:id="3"/>
      <w:bookmarkEnd w:id="4"/>
      <w:bookmarkEnd w:id="5"/>
      <w:bookmarkEnd w:id="6"/>
    </w:p>
    <w:p w14:paraId="704B0C94" w14:textId="77777777" w:rsidR="00A1335B" w:rsidRDefault="00A1335B">
      <w:pPr>
        <w:pStyle w:val="TableofFigures"/>
        <w:tabs>
          <w:tab w:val="right" w:leader="dot" w:pos="9019"/>
        </w:tabs>
      </w:pPr>
    </w:p>
    <w:p w14:paraId="16D2DDC2" w14:textId="13CFFD96" w:rsidR="00921F40" w:rsidRDefault="00A1335B">
      <w:pPr>
        <w:pStyle w:val="TableofFigures"/>
        <w:tabs>
          <w:tab w:val="right" w:leader="dot" w:pos="9019"/>
        </w:tabs>
        <w:rPr>
          <w:rFonts w:asciiTheme="minorHAnsi" w:eastAsiaTheme="minorEastAsia" w:hAnsiTheme="minorHAnsi" w:cstheme="minorBidi"/>
          <w:noProof/>
          <w:kern w:val="2"/>
          <w:sz w:val="24"/>
          <w:lang/>
          <w14:ligatures w14:val="standardContextual"/>
        </w:rPr>
      </w:pPr>
      <w:r>
        <w:fldChar w:fldCharType="begin"/>
      </w:r>
      <w:r>
        <w:instrText xml:space="preserve"> TOC \h \z \c "Table" </w:instrText>
      </w:r>
      <w:r>
        <w:fldChar w:fldCharType="separate"/>
      </w:r>
      <w:hyperlink w:anchor="_Toc219653956" w:history="1">
        <w:r w:rsidR="00921F40" w:rsidRPr="00B302E8">
          <w:rPr>
            <w:rStyle w:val="Hyperlink"/>
            <w:noProof/>
          </w:rPr>
          <w:t>Table 1: List of Abbreviation &amp; Symbols</w:t>
        </w:r>
        <w:r w:rsidR="00921F40">
          <w:rPr>
            <w:noProof/>
            <w:webHidden/>
          </w:rPr>
          <w:tab/>
        </w:r>
        <w:r w:rsidR="00921F40">
          <w:rPr>
            <w:noProof/>
            <w:webHidden/>
          </w:rPr>
          <w:fldChar w:fldCharType="begin"/>
        </w:r>
        <w:r w:rsidR="00921F40">
          <w:rPr>
            <w:noProof/>
            <w:webHidden/>
          </w:rPr>
          <w:instrText xml:space="preserve"> PAGEREF _Toc219653956 \h </w:instrText>
        </w:r>
        <w:r w:rsidR="00921F40">
          <w:rPr>
            <w:noProof/>
            <w:webHidden/>
          </w:rPr>
        </w:r>
        <w:r w:rsidR="00921F40">
          <w:rPr>
            <w:noProof/>
            <w:webHidden/>
          </w:rPr>
          <w:fldChar w:fldCharType="separate"/>
        </w:r>
        <w:r w:rsidR="00F31035">
          <w:rPr>
            <w:noProof/>
            <w:webHidden/>
          </w:rPr>
          <w:t>viii</w:t>
        </w:r>
        <w:r w:rsidR="00921F40">
          <w:rPr>
            <w:noProof/>
            <w:webHidden/>
          </w:rPr>
          <w:fldChar w:fldCharType="end"/>
        </w:r>
      </w:hyperlink>
    </w:p>
    <w:p w14:paraId="3292127A" w14:textId="11393D30" w:rsidR="00921F40" w:rsidRDefault="00921F40">
      <w:pPr>
        <w:pStyle w:val="TableofFigures"/>
        <w:tabs>
          <w:tab w:val="right" w:leader="dot" w:pos="9019"/>
        </w:tabs>
        <w:rPr>
          <w:rFonts w:asciiTheme="minorHAnsi" w:eastAsiaTheme="minorEastAsia" w:hAnsiTheme="minorHAnsi" w:cstheme="minorBidi"/>
          <w:noProof/>
          <w:kern w:val="2"/>
          <w:sz w:val="24"/>
          <w:lang/>
          <w14:ligatures w14:val="standardContextual"/>
        </w:rPr>
      </w:pPr>
      <w:hyperlink w:anchor="_Toc219653957" w:history="1">
        <w:r w:rsidRPr="00B302E8">
          <w:rPr>
            <w:rStyle w:val="Hyperlink"/>
            <w:noProof/>
          </w:rPr>
          <w:t>Table 2: Literature Review</w:t>
        </w:r>
        <w:r>
          <w:rPr>
            <w:noProof/>
            <w:webHidden/>
          </w:rPr>
          <w:tab/>
        </w:r>
        <w:r>
          <w:rPr>
            <w:noProof/>
            <w:webHidden/>
          </w:rPr>
          <w:fldChar w:fldCharType="begin"/>
        </w:r>
        <w:r>
          <w:rPr>
            <w:noProof/>
            <w:webHidden/>
          </w:rPr>
          <w:instrText xml:space="preserve"> PAGEREF _Toc219653957 \h </w:instrText>
        </w:r>
        <w:r>
          <w:rPr>
            <w:noProof/>
            <w:webHidden/>
          </w:rPr>
        </w:r>
        <w:r>
          <w:rPr>
            <w:noProof/>
            <w:webHidden/>
          </w:rPr>
          <w:fldChar w:fldCharType="separate"/>
        </w:r>
        <w:r w:rsidR="00F31035">
          <w:rPr>
            <w:noProof/>
            <w:webHidden/>
          </w:rPr>
          <w:t>4</w:t>
        </w:r>
        <w:r>
          <w:rPr>
            <w:noProof/>
            <w:webHidden/>
          </w:rPr>
          <w:fldChar w:fldCharType="end"/>
        </w:r>
      </w:hyperlink>
    </w:p>
    <w:p w14:paraId="28DB923C" w14:textId="31A8AB42" w:rsidR="00921F40" w:rsidRDefault="00921F40">
      <w:pPr>
        <w:pStyle w:val="TableofFigures"/>
        <w:tabs>
          <w:tab w:val="right" w:leader="dot" w:pos="9019"/>
        </w:tabs>
        <w:rPr>
          <w:rFonts w:asciiTheme="minorHAnsi" w:eastAsiaTheme="minorEastAsia" w:hAnsiTheme="minorHAnsi" w:cstheme="minorBidi"/>
          <w:noProof/>
          <w:kern w:val="2"/>
          <w:sz w:val="24"/>
          <w:lang/>
          <w14:ligatures w14:val="standardContextual"/>
        </w:rPr>
      </w:pPr>
      <w:hyperlink w:anchor="_Toc219653958" w:history="1">
        <w:r w:rsidRPr="00B302E8">
          <w:rPr>
            <w:rStyle w:val="Hyperlink"/>
            <w:noProof/>
          </w:rPr>
          <w:t>Table 3: Executed Work</w:t>
        </w:r>
        <w:r>
          <w:rPr>
            <w:noProof/>
            <w:webHidden/>
          </w:rPr>
          <w:tab/>
        </w:r>
        <w:r>
          <w:rPr>
            <w:noProof/>
            <w:webHidden/>
          </w:rPr>
          <w:fldChar w:fldCharType="begin"/>
        </w:r>
        <w:r>
          <w:rPr>
            <w:noProof/>
            <w:webHidden/>
          </w:rPr>
          <w:instrText xml:space="preserve"> PAGEREF _Toc219653958 \h </w:instrText>
        </w:r>
        <w:r>
          <w:rPr>
            <w:noProof/>
            <w:webHidden/>
          </w:rPr>
        </w:r>
        <w:r>
          <w:rPr>
            <w:noProof/>
            <w:webHidden/>
          </w:rPr>
          <w:fldChar w:fldCharType="separate"/>
        </w:r>
        <w:r w:rsidR="00F31035">
          <w:rPr>
            <w:noProof/>
            <w:webHidden/>
          </w:rPr>
          <w:t>8</w:t>
        </w:r>
        <w:r>
          <w:rPr>
            <w:noProof/>
            <w:webHidden/>
          </w:rPr>
          <w:fldChar w:fldCharType="end"/>
        </w:r>
      </w:hyperlink>
    </w:p>
    <w:p w14:paraId="33E588D3" w14:textId="0A85DF51" w:rsidR="00884C85" w:rsidRPr="006B07A6" w:rsidRDefault="00A1335B" w:rsidP="008E57BE">
      <w:pPr>
        <w:tabs>
          <w:tab w:val="left" w:pos="6714"/>
        </w:tabs>
        <w:rPr>
          <w:rFonts w:asciiTheme="minorHAnsi" w:eastAsiaTheme="minorEastAsia" w:hAnsiTheme="minorHAnsi" w:cstheme="minorBidi"/>
          <w:noProof/>
          <w:szCs w:val="22"/>
        </w:rPr>
      </w:pPr>
      <w:r>
        <w:fldChar w:fldCharType="end"/>
      </w:r>
      <w:r w:rsidR="008E57BE">
        <w:tab/>
      </w:r>
    </w:p>
    <w:p w14:paraId="07BECA9E" w14:textId="77777777" w:rsidR="00490E64" w:rsidRDefault="00490E64" w:rsidP="008B2CF7">
      <w:pPr>
        <w:pStyle w:val="Subtitle"/>
        <w:jc w:val="left"/>
        <w:rPr>
          <w:rFonts w:cs="Times New Roman"/>
        </w:rPr>
        <w:sectPr w:rsidR="00490E64" w:rsidSect="008B2CF7">
          <w:headerReference w:type="first" r:id="rId17"/>
          <w:pgSz w:w="11909" w:h="16834" w:code="9"/>
          <w:pgMar w:top="1440" w:right="1440" w:bottom="1440" w:left="1440" w:header="720" w:footer="720" w:gutter="0"/>
          <w:pgNumType w:fmt="lowerRoman"/>
          <w:cols w:space="720"/>
          <w:titlePg/>
          <w:docGrid w:linePitch="360"/>
        </w:sectPr>
      </w:pPr>
    </w:p>
    <w:p w14:paraId="3D6FB935" w14:textId="77777777" w:rsidR="004C3191" w:rsidRDefault="004C3191" w:rsidP="008B2CF7">
      <w:pPr>
        <w:pStyle w:val="AbstractHeading"/>
        <w:jc w:val="left"/>
      </w:pPr>
      <w:bookmarkStart w:id="7" w:name="_Toc154608516"/>
      <w:bookmarkStart w:id="8" w:name="_Toc219654083"/>
      <w:r>
        <w:lastRenderedPageBreak/>
        <w:t>List of Figures</w:t>
      </w:r>
      <w:bookmarkEnd w:id="7"/>
      <w:bookmarkEnd w:id="8"/>
    </w:p>
    <w:p w14:paraId="1FFF7166" w14:textId="77777777" w:rsidR="00921F40" w:rsidRDefault="00921F40">
      <w:pPr>
        <w:pStyle w:val="TableofFigures"/>
        <w:tabs>
          <w:tab w:val="right" w:leader="dot" w:pos="9019"/>
        </w:tabs>
      </w:pPr>
    </w:p>
    <w:p w14:paraId="075D9E96" w14:textId="67671AEB" w:rsidR="00921F40" w:rsidRDefault="00921F40">
      <w:pPr>
        <w:pStyle w:val="TableofFigures"/>
        <w:tabs>
          <w:tab w:val="right" w:leader="dot" w:pos="9019"/>
        </w:tabs>
        <w:rPr>
          <w:rFonts w:asciiTheme="minorHAnsi" w:eastAsiaTheme="minorEastAsia" w:hAnsiTheme="minorHAnsi" w:cstheme="minorBidi"/>
          <w:noProof/>
          <w:kern w:val="2"/>
          <w:sz w:val="24"/>
          <w:lang/>
          <w14:ligatures w14:val="standardContextual"/>
        </w:rPr>
      </w:pPr>
      <w:r>
        <w:fldChar w:fldCharType="begin"/>
      </w:r>
      <w:r>
        <w:instrText xml:space="preserve"> TOC \c "Figure" </w:instrText>
      </w:r>
      <w:r>
        <w:fldChar w:fldCharType="separate"/>
      </w:r>
      <w:r>
        <w:rPr>
          <w:noProof/>
        </w:rPr>
        <w:t>Figure 1: FASSD System Architecture</w:t>
      </w:r>
      <w:r>
        <w:rPr>
          <w:noProof/>
        </w:rPr>
        <w:tab/>
      </w:r>
      <w:r>
        <w:rPr>
          <w:noProof/>
        </w:rPr>
        <w:fldChar w:fldCharType="begin"/>
      </w:r>
      <w:r>
        <w:rPr>
          <w:noProof/>
        </w:rPr>
        <w:instrText xml:space="preserve"> PAGEREF _Toc219653962 \h </w:instrText>
      </w:r>
      <w:r>
        <w:rPr>
          <w:noProof/>
        </w:rPr>
      </w:r>
      <w:r>
        <w:rPr>
          <w:noProof/>
        </w:rPr>
        <w:fldChar w:fldCharType="separate"/>
      </w:r>
      <w:r w:rsidR="00F31035">
        <w:rPr>
          <w:noProof/>
        </w:rPr>
        <w:t>3</w:t>
      </w:r>
      <w:r>
        <w:rPr>
          <w:noProof/>
        </w:rPr>
        <w:fldChar w:fldCharType="end"/>
      </w:r>
    </w:p>
    <w:p w14:paraId="2D99A67A" w14:textId="57D0DFC1" w:rsidR="00921F40" w:rsidRDefault="00921F40">
      <w:pPr>
        <w:pStyle w:val="TableofFigures"/>
        <w:tabs>
          <w:tab w:val="right" w:leader="dot" w:pos="9019"/>
        </w:tabs>
        <w:rPr>
          <w:rFonts w:asciiTheme="minorHAnsi" w:eastAsiaTheme="minorEastAsia" w:hAnsiTheme="minorHAnsi" w:cstheme="minorBidi"/>
          <w:noProof/>
          <w:kern w:val="2"/>
          <w:sz w:val="24"/>
          <w:lang/>
          <w14:ligatures w14:val="standardContextual"/>
        </w:rPr>
      </w:pPr>
      <w:r>
        <w:rPr>
          <w:noProof/>
        </w:rPr>
        <w:t>Figure 2: FASSD Fusion Framework</w:t>
      </w:r>
      <w:r>
        <w:rPr>
          <w:noProof/>
        </w:rPr>
        <w:tab/>
      </w:r>
      <w:r>
        <w:rPr>
          <w:noProof/>
        </w:rPr>
        <w:fldChar w:fldCharType="begin"/>
      </w:r>
      <w:r>
        <w:rPr>
          <w:noProof/>
        </w:rPr>
        <w:instrText xml:space="preserve"> PAGEREF _Toc219653963 \h </w:instrText>
      </w:r>
      <w:r>
        <w:rPr>
          <w:noProof/>
        </w:rPr>
      </w:r>
      <w:r>
        <w:rPr>
          <w:noProof/>
        </w:rPr>
        <w:fldChar w:fldCharType="separate"/>
      </w:r>
      <w:r w:rsidR="00F31035">
        <w:rPr>
          <w:noProof/>
        </w:rPr>
        <w:t>7</w:t>
      </w:r>
      <w:r>
        <w:rPr>
          <w:noProof/>
        </w:rPr>
        <w:fldChar w:fldCharType="end"/>
      </w:r>
    </w:p>
    <w:p w14:paraId="7A9462D2" w14:textId="377730B5" w:rsidR="00921F40" w:rsidRDefault="00921F40">
      <w:pPr>
        <w:pStyle w:val="TableofFigures"/>
        <w:tabs>
          <w:tab w:val="right" w:leader="dot" w:pos="9019"/>
        </w:tabs>
        <w:rPr>
          <w:rFonts w:asciiTheme="minorHAnsi" w:eastAsiaTheme="minorEastAsia" w:hAnsiTheme="minorHAnsi" w:cstheme="minorBidi"/>
          <w:noProof/>
          <w:kern w:val="2"/>
          <w:sz w:val="24"/>
          <w:lang/>
          <w14:ligatures w14:val="standardContextual"/>
        </w:rPr>
      </w:pPr>
      <w:r>
        <w:rPr>
          <w:noProof/>
        </w:rPr>
        <w:t>Figure 3: FASSD Phases Gantt Chart</w:t>
      </w:r>
      <w:r>
        <w:rPr>
          <w:noProof/>
        </w:rPr>
        <w:tab/>
      </w:r>
      <w:r>
        <w:rPr>
          <w:noProof/>
        </w:rPr>
        <w:fldChar w:fldCharType="begin"/>
      </w:r>
      <w:r>
        <w:rPr>
          <w:noProof/>
        </w:rPr>
        <w:instrText xml:space="preserve"> PAGEREF _Toc219653964 \h </w:instrText>
      </w:r>
      <w:r>
        <w:rPr>
          <w:noProof/>
        </w:rPr>
      </w:r>
      <w:r>
        <w:rPr>
          <w:noProof/>
        </w:rPr>
        <w:fldChar w:fldCharType="separate"/>
      </w:r>
      <w:r w:rsidR="00F31035">
        <w:rPr>
          <w:noProof/>
        </w:rPr>
        <w:t>11</w:t>
      </w:r>
      <w:r>
        <w:rPr>
          <w:noProof/>
        </w:rPr>
        <w:fldChar w:fldCharType="end"/>
      </w:r>
    </w:p>
    <w:p w14:paraId="34EE17FA" w14:textId="299FFD97" w:rsidR="001635D6" w:rsidRDefault="00921F40" w:rsidP="001635D6">
      <w:pPr>
        <w:pStyle w:val="BodyText"/>
      </w:pPr>
      <w:r>
        <w:fldChar w:fldCharType="end"/>
      </w:r>
      <w:r w:rsidR="001635D6" w:rsidRPr="001635D6">
        <w:t xml:space="preserve"> </w:t>
      </w:r>
    </w:p>
    <w:p w14:paraId="2D1A9FBF" w14:textId="77777777" w:rsidR="001635D6" w:rsidRDefault="001635D6" w:rsidP="001635D6">
      <w:pPr>
        <w:pStyle w:val="BodyText"/>
      </w:pPr>
    </w:p>
    <w:p w14:paraId="716F38A0" w14:textId="77777777" w:rsidR="001635D6" w:rsidRDefault="001635D6" w:rsidP="001635D6">
      <w:pPr>
        <w:pStyle w:val="BodyText"/>
      </w:pPr>
    </w:p>
    <w:p w14:paraId="52DC54F3" w14:textId="77777777" w:rsidR="001635D6" w:rsidRDefault="001635D6" w:rsidP="001635D6">
      <w:pPr>
        <w:pStyle w:val="BodyText"/>
      </w:pPr>
    </w:p>
    <w:p w14:paraId="69B3CDCF" w14:textId="77777777" w:rsidR="001635D6" w:rsidRDefault="001635D6" w:rsidP="001635D6">
      <w:pPr>
        <w:pStyle w:val="BodyText"/>
      </w:pPr>
    </w:p>
    <w:p w14:paraId="31EB6EBE" w14:textId="77777777" w:rsidR="001635D6" w:rsidRDefault="001635D6" w:rsidP="001635D6">
      <w:pPr>
        <w:pStyle w:val="BodyText"/>
      </w:pPr>
    </w:p>
    <w:p w14:paraId="3004421F" w14:textId="77777777" w:rsidR="001635D6" w:rsidRDefault="001635D6" w:rsidP="001635D6">
      <w:pPr>
        <w:pStyle w:val="BodyText"/>
      </w:pPr>
    </w:p>
    <w:p w14:paraId="2E696399" w14:textId="77777777" w:rsidR="001635D6" w:rsidRDefault="001635D6" w:rsidP="001635D6">
      <w:pPr>
        <w:pStyle w:val="BodyText"/>
      </w:pPr>
    </w:p>
    <w:p w14:paraId="1C1EB13C" w14:textId="77777777" w:rsidR="001635D6" w:rsidRDefault="001635D6" w:rsidP="001635D6">
      <w:pPr>
        <w:pStyle w:val="BodyText"/>
      </w:pPr>
    </w:p>
    <w:p w14:paraId="60821DAA" w14:textId="77777777" w:rsidR="001635D6" w:rsidRDefault="001635D6" w:rsidP="001635D6">
      <w:pPr>
        <w:pStyle w:val="BodyText"/>
      </w:pPr>
    </w:p>
    <w:p w14:paraId="7AB8FEE9" w14:textId="6663A679" w:rsidR="00921F40" w:rsidRDefault="00921F40">
      <w:r>
        <w:br w:type="page"/>
      </w:r>
    </w:p>
    <w:p w14:paraId="17F6627D" w14:textId="5048333E" w:rsidR="001635D6" w:rsidRDefault="00921F40" w:rsidP="00921F40">
      <w:pPr>
        <w:pStyle w:val="AbstractHeading"/>
        <w:jc w:val="left"/>
      </w:pPr>
      <w:bookmarkStart w:id="9" w:name="_Toc219654084"/>
      <w:r>
        <w:lastRenderedPageBreak/>
        <w:t>List of Appendices</w:t>
      </w:r>
      <w:bookmarkEnd w:id="9"/>
    </w:p>
    <w:p w14:paraId="26183006" w14:textId="77777777" w:rsidR="001635D6" w:rsidRDefault="001635D6" w:rsidP="001635D6">
      <w:pPr>
        <w:pStyle w:val="BodyText"/>
      </w:pPr>
    </w:p>
    <w:p w14:paraId="2177FCAD" w14:textId="4105E784"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r>
        <w:fldChar w:fldCharType="begin"/>
      </w:r>
      <w:r>
        <w:instrText xml:space="preserve"> TOC \h \z \t "Appendix,1,Appendix 2,2" </w:instrText>
      </w:r>
      <w:r>
        <w:fldChar w:fldCharType="separate"/>
      </w:r>
      <w:hyperlink w:anchor="_Toc219653970" w:history="1">
        <w:r w:rsidRPr="00011BB4">
          <w:rPr>
            <w:rStyle w:val="Hyperlink"/>
            <w:noProof/>
          </w:rPr>
          <w:t>Appendix A: Dataset Details</w:t>
        </w:r>
        <w:r>
          <w:rPr>
            <w:noProof/>
            <w:webHidden/>
          </w:rPr>
          <w:tab/>
        </w:r>
        <w:r>
          <w:rPr>
            <w:noProof/>
            <w:webHidden/>
          </w:rPr>
          <w:fldChar w:fldCharType="begin"/>
        </w:r>
        <w:r>
          <w:rPr>
            <w:noProof/>
            <w:webHidden/>
          </w:rPr>
          <w:instrText xml:space="preserve"> PAGEREF _Toc219653970 \h </w:instrText>
        </w:r>
        <w:r>
          <w:rPr>
            <w:noProof/>
            <w:webHidden/>
          </w:rPr>
        </w:r>
        <w:r>
          <w:rPr>
            <w:noProof/>
            <w:webHidden/>
          </w:rPr>
          <w:fldChar w:fldCharType="separate"/>
        </w:r>
        <w:r w:rsidR="00F31035">
          <w:rPr>
            <w:noProof/>
            <w:webHidden/>
          </w:rPr>
          <w:t>13</w:t>
        </w:r>
        <w:r>
          <w:rPr>
            <w:noProof/>
            <w:webHidden/>
          </w:rPr>
          <w:fldChar w:fldCharType="end"/>
        </w:r>
      </w:hyperlink>
    </w:p>
    <w:p w14:paraId="132547E6" w14:textId="1160CAAE"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71" w:history="1">
        <w:r w:rsidRPr="00011BB4">
          <w:rPr>
            <w:rStyle w:val="Hyperlink"/>
            <w:noProof/>
          </w:rPr>
          <w:t>A.1 ASVspoof 2021 Dataset</w:t>
        </w:r>
        <w:r>
          <w:rPr>
            <w:noProof/>
            <w:webHidden/>
          </w:rPr>
          <w:tab/>
        </w:r>
        <w:r>
          <w:rPr>
            <w:noProof/>
            <w:webHidden/>
          </w:rPr>
          <w:fldChar w:fldCharType="begin"/>
        </w:r>
        <w:r>
          <w:rPr>
            <w:noProof/>
            <w:webHidden/>
          </w:rPr>
          <w:instrText xml:space="preserve"> PAGEREF _Toc219653971 \h </w:instrText>
        </w:r>
        <w:r>
          <w:rPr>
            <w:noProof/>
            <w:webHidden/>
          </w:rPr>
        </w:r>
        <w:r>
          <w:rPr>
            <w:noProof/>
            <w:webHidden/>
          </w:rPr>
          <w:fldChar w:fldCharType="separate"/>
        </w:r>
        <w:r w:rsidR="00F31035">
          <w:rPr>
            <w:noProof/>
            <w:webHidden/>
          </w:rPr>
          <w:t>13</w:t>
        </w:r>
        <w:r>
          <w:rPr>
            <w:noProof/>
            <w:webHidden/>
          </w:rPr>
          <w:fldChar w:fldCharType="end"/>
        </w:r>
      </w:hyperlink>
    </w:p>
    <w:p w14:paraId="18440E3C" w14:textId="08464AAF"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72" w:history="1">
        <w:r w:rsidRPr="00011BB4">
          <w:rPr>
            <w:rStyle w:val="Hyperlink"/>
            <w:noProof/>
          </w:rPr>
          <w:t>A.2 LibriSpeech Dataset (OpenSLR)</w:t>
        </w:r>
        <w:r>
          <w:rPr>
            <w:noProof/>
            <w:webHidden/>
          </w:rPr>
          <w:tab/>
        </w:r>
        <w:r>
          <w:rPr>
            <w:noProof/>
            <w:webHidden/>
          </w:rPr>
          <w:fldChar w:fldCharType="begin"/>
        </w:r>
        <w:r>
          <w:rPr>
            <w:noProof/>
            <w:webHidden/>
          </w:rPr>
          <w:instrText xml:space="preserve"> PAGEREF _Toc219653972 \h </w:instrText>
        </w:r>
        <w:r>
          <w:rPr>
            <w:noProof/>
            <w:webHidden/>
          </w:rPr>
        </w:r>
        <w:r>
          <w:rPr>
            <w:noProof/>
            <w:webHidden/>
          </w:rPr>
          <w:fldChar w:fldCharType="separate"/>
        </w:r>
        <w:r w:rsidR="00F31035">
          <w:rPr>
            <w:noProof/>
            <w:webHidden/>
          </w:rPr>
          <w:t>13</w:t>
        </w:r>
        <w:r>
          <w:rPr>
            <w:noProof/>
            <w:webHidden/>
          </w:rPr>
          <w:fldChar w:fldCharType="end"/>
        </w:r>
      </w:hyperlink>
    </w:p>
    <w:p w14:paraId="05E2D8CF" w14:textId="5A2A2C45"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73" w:history="1">
        <w:r w:rsidRPr="00011BB4">
          <w:rPr>
            <w:rStyle w:val="Hyperlink"/>
            <w:noProof/>
          </w:rPr>
          <w:t>A.3 VCTK Corpus</w:t>
        </w:r>
        <w:r>
          <w:rPr>
            <w:noProof/>
            <w:webHidden/>
          </w:rPr>
          <w:tab/>
        </w:r>
        <w:r>
          <w:rPr>
            <w:noProof/>
            <w:webHidden/>
          </w:rPr>
          <w:fldChar w:fldCharType="begin"/>
        </w:r>
        <w:r>
          <w:rPr>
            <w:noProof/>
            <w:webHidden/>
          </w:rPr>
          <w:instrText xml:space="preserve"> PAGEREF _Toc219653973 \h </w:instrText>
        </w:r>
        <w:r>
          <w:rPr>
            <w:noProof/>
            <w:webHidden/>
          </w:rPr>
        </w:r>
        <w:r>
          <w:rPr>
            <w:noProof/>
            <w:webHidden/>
          </w:rPr>
          <w:fldChar w:fldCharType="separate"/>
        </w:r>
        <w:r w:rsidR="00F31035">
          <w:rPr>
            <w:noProof/>
            <w:webHidden/>
          </w:rPr>
          <w:t>14</w:t>
        </w:r>
        <w:r>
          <w:rPr>
            <w:noProof/>
            <w:webHidden/>
          </w:rPr>
          <w:fldChar w:fldCharType="end"/>
        </w:r>
      </w:hyperlink>
    </w:p>
    <w:p w14:paraId="6AA43BD6" w14:textId="29A4604B"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3974" w:history="1">
        <w:r w:rsidRPr="00011BB4">
          <w:rPr>
            <w:rStyle w:val="Hyperlink"/>
            <w:noProof/>
          </w:rPr>
          <w:t>Appendix B: Audio Preprocessing Configuration</w:t>
        </w:r>
        <w:r>
          <w:rPr>
            <w:noProof/>
            <w:webHidden/>
          </w:rPr>
          <w:tab/>
        </w:r>
        <w:r>
          <w:rPr>
            <w:noProof/>
            <w:webHidden/>
          </w:rPr>
          <w:fldChar w:fldCharType="begin"/>
        </w:r>
        <w:r>
          <w:rPr>
            <w:noProof/>
            <w:webHidden/>
          </w:rPr>
          <w:instrText xml:space="preserve"> PAGEREF _Toc219653974 \h </w:instrText>
        </w:r>
        <w:r>
          <w:rPr>
            <w:noProof/>
            <w:webHidden/>
          </w:rPr>
        </w:r>
        <w:r>
          <w:rPr>
            <w:noProof/>
            <w:webHidden/>
          </w:rPr>
          <w:fldChar w:fldCharType="separate"/>
        </w:r>
        <w:r w:rsidR="00F31035">
          <w:rPr>
            <w:noProof/>
            <w:webHidden/>
          </w:rPr>
          <w:t>14</w:t>
        </w:r>
        <w:r>
          <w:rPr>
            <w:noProof/>
            <w:webHidden/>
          </w:rPr>
          <w:fldChar w:fldCharType="end"/>
        </w:r>
      </w:hyperlink>
    </w:p>
    <w:p w14:paraId="39987B40" w14:textId="31A8A9FF"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3975" w:history="1">
        <w:r w:rsidRPr="00011BB4">
          <w:rPr>
            <w:rStyle w:val="Hyperlink"/>
            <w:noProof/>
          </w:rPr>
          <w:t>Appendix C: Feature Extraction Parameters</w:t>
        </w:r>
        <w:r>
          <w:rPr>
            <w:noProof/>
            <w:webHidden/>
          </w:rPr>
          <w:tab/>
        </w:r>
        <w:r>
          <w:rPr>
            <w:noProof/>
            <w:webHidden/>
          </w:rPr>
          <w:fldChar w:fldCharType="begin"/>
        </w:r>
        <w:r>
          <w:rPr>
            <w:noProof/>
            <w:webHidden/>
          </w:rPr>
          <w:instrText xml:space="preserve"> PAGEREF _Toc219653975 \h </w:instrText>
        </w:r>
        <w:r>
          <w:rPr>
            <w:noProof/>
            <w:webHidden/>
          </w:rPr>
        </w:r>
        <w:r>
          <w:rPr>
            <w:noProof/>
            <w:webHidden/>
          </w:rPr>
          <w:fldChar w:fldCharType="separate"/>
        </w:r>
        <w:r w:rsidR="00F31035">
          <w:rPr>
            <w:noProof/>
            <w:webHidden/>
          </w:rPr>
          <w:t>14</w:t>
        </w:r>
        <w:r>
          <w:rPr>
            <w:noProof/>
            <w:webHidden/>
          </w:rPr>
          <w:fldChar w:fldCharType="end"/>
        </w:r>
      </w:hyperlink>
    </w:p>
    <w:p w14:paraId="29BD1F6B" w14:textId="26B143DC"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76" w:history="1">
        <w:r w:rsidRPr="00011BB4">
          <w:rPr>
            <w:rStyle w:val="Hyperlink"/>
            <w:noProof/>
          </w:rPr>
          <w:t>C.1 Spectrogram Feature Parameters (Implemented)</w:t>
        </w:r>
        <w:r>
          <w:rPr>
            <w:noProof/>
            <w:webHidden/>
          </w:rPr>
          <w:tab/>
        </w:r>
        <w:r>
          <w:rPr>
            <w:noProof/>
            <w:webHidden/>
          </w:rPr>
          <w:fldChar w:fldCharType="begin"/>
        </w:r>
        <w:r>
          <w:rPr>
            <w:noProof/>
            <w:webHidden/>
          </w:rPr>
          <w:instrText xml:space="preserve"> PAGEREF _Toc219653976 \h </w:instrText>
        </w:r>
        <w:r>
          <w:rPr>
            <w:noProof/>
            <w:webHidden/>
          </w:rPr>
        </w:r>
        <w:r>
          <w:rPr>
            <w:noProof/>
            <w:webHidden/>
          </w:rPr>
          <w:fldChar w:fldCharType="separate"/>
        </w:r>
        <w:r w:rsidR="00F31035">
          <w:rPr>
            <w:noProof/>
            <w:webHidden/>
          </w:rPr>
          <w:t>14</w:t>
        </w:r>
        <w:r>
          <w:rPr>
            <w:noProof/>
            <w:webHidden/>
          </w:rPr>
          <w:fldChar w:fldCharType="end"/>
        </w:r>
      </w:hyperlink>
    </w:p>
    <w:p w14:paraId="576B0531" w14:textId="0417D6EA"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77" w:history="1">
        <w:r w:rsidRPr="00011BB4">
          <w:rPr>
            <w:rStyle w:val="Hyperlink"/>
            <w:noProof/>
          </w:rPr>
          <w:t>C.2 Environmental Acoustic Features (Planned)</w:t>
        </w:r>
        <w:r>
          <w:rPr>
            <w:noProof/>
            <w:webHidden/>
          </w:rPr>
          <w:tab/>
        </w:r>
        <w:r>
          <w:rPr>
            <w:noProof/>
            <w:webHidden/>
          </w:rPr>
          <w:fldChar w:fldCharType="begin"/>
        </w:r>
        <w:r>
          <w:rPr>
            <w:noProof/>
            <w:webHidden/>
          </w:rPr>
          <w:instrText xml:space="preserve"> PAGEREF _Toc219653977 \h </w:instrText>
        </w:r>
        <w:r>
          <w:rPr>
            <w:noProof/>
            <w:webHidden/>
          </w:rPr>
        </w:r>
        <w:r>
          <w:rPr>
            <w:noProof/>
            <w:webHidden/>
          </w:rPr>
          <w:fldChar w:fldCharType="separate"/>
        </w:r>
        <w:r w:rsidR="00F31035">
          <w:rPr>
            <w:noProof/>
            <w:webHidden/>
          </w:rPr>
          <w:t>14</w:t>
        </w:r>
        <w:r>
          <w:rPr>
            <w:noProof/>
            <w:webHidden/>
          </w:rPr>
          <w:fldChar w:fldCharType="end"/>
        </w:r>
      </w:hyperlink>
    </w:p>
    <w:p w14:paraId="3FB300EB" w14:textId="0A35B885"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3978" w:history="1">
        <w:r w:rsidRPr="00011BB4">
          <w:rPr>
            <w:rStyle w:val="Hyperlink"/>
            <w:noProof/>
          </w:rPr>
          <w:t>Appendix D: HDF5 Data Storage Structure</w:t>
        </w:r>
        <w:r>
          <w:rPr>
            <w:noProof/>
            <w:webHidden/>
          </w:rPr>
          <w:tab/>
        </w:r>
        <w:r>
          <w:rPr>
            <w:noProof/>
            <w:webHidden/>
          </w:rPr>
          <w:fldChar w:fldCharType="begin"/>
        </w:r>
        <w:r>
          <w:rPr>
            <w:noProof/>
            <w:webHidden/>
          </w:rPr>
          <w:instrText xml:space="preserve"> PAGEREF _Toc219653978 \h </w:instrText>
        </w:r>
        <w:r>
          <w:rPr>
            <w:noProof/>
            <w:webHidden/>
          </w:rPr>
        </w:r>
        <w:r>
          <w:rPr>
            <w:noProof/>
            <w:webHidden/>
          </w:rPr>
          <w:fldChar w:fldCharType="separate"/>
        </w:r>
        <w:r w:rsidR="00F31035">
          <w:rPr>
            <w:noProof/>
            <w:webHidden/>
          </w:rPr>
          <w:t>15</w:t>
        </w:r>
        <w:r>
          <w:rPr>
            <w:noProof/>
            <w:webHidden/>
          </w:rPr>
          <w:fldChar w:fldCharType="end"/>
        </w:r>
      </w:hyperlink>
    </w:p>
    <w:p w14:paraId="51370239" w14:textId="418702B7"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3979" w:history="1">
        <w:r w:rsidRPr="00011BB4">
          <w:rPr>
            <w:rStyle w:val="Hyperlink"/>
            <w:noProof/>
          </w:rPr>
          <w:t>Appendix E: Tools and Software Environment</w:t>
        </w:r>
        <w:r>
          <w:rPr>
            <w:noProof/>
            <w:webHidden/>
          </w:rPr>
          <w:tab/>
        </w:r>
        <w:r>
          <w:rPr>
            <w:noProof/>
            <w:webHidden/>
          </w:rPr>
          <w:fldChar w:fldCharType="begin"/>
        </w:r>
        <w:r>
          <w:rPr>
            <w:noProof/>
            <w:webHidden/>
          </w:rPr>
          <w:instrText xml:space="preserve"> PAGEREF _Toc219653979 \h </w:instrText>
        </w:r>
        <w:r>
          <w:rPr>
            <w:noProof/>
            <w:webHidden/>
          </w:rPr>
        </w:r>
        <w:r>
          <w:rPr>
            <w:noProof/>
            <w:webHidden/>
          </w:rPr>
          <w:fldChar w:fldCharType="separate"/>
        </w:r>
        <w:r w:rsidR="00F31035">
          <w:rPr>
            <w:noProof/>
            <w:webHidden/>
          </w:rPr>
          <w:t>15</w:t>
        </w:r>
        <w:r>
          <w:rPr>
            <w:noProof/>
            <w:webHidden/>
          </w:rPr>
          <w:fldChar w:fldCharType="end"/>
        </w:r>
      </w:hyperlink>
    </w:p>
    <w:p w14:paraId="465D3027" w14:textId="0DDBBB05"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3980" w:history="1">
        <w:r w:rsidRPr="00011BB4">
          <w:rPr>
            <w:rStyle w:val="Hyperlink"/>
            <w:noProof/>
          </w:rPr>
          <w:t>Appendix F: Ethical Considerations</w:t>
        </w:r>
        <w:r>
          <w:rPr>
            <w:noProof/>
            <w:webHidden/>
          </w:rPr>
          <w:tab/>
        </w:r>
        <w:r>
          <w:rPr>
            <w:noProof/>
            <w:webHidden/>
          </w:rPr>
          <w:fldChar w:fldCharType="begin"/>
        </w:r>
        <w:r>
          <w:rPr>
            <w:noProof/>
            <w:webHidden/>
          </w:rPr>
          <w:instrText xml:space="preserve"> PAGEREF _Toc219653980 \h </w:instrText>
        </w:r>
        <w:r>
          <w:rPr>
            <w:noProof/>
            <w:webHidden/>
          </w:rPr>
        </w:r>
        <w:r>
          <w:rPr>
            <w:noProof/>
            <w:webHidden/>
          </w:rPr>
          <w:fldChar w:fldCharType="separate"/>
        </w:r>
        <w:r w:rsidR="00F31035">
          <w:rPr>
            <w:noProof/>
            <w:webHidden/>
          </w:rPr>
          <w:t>15</w:t>
        </w:r>
        <w:r>
          <w:rPr>
            <w:noProof/>
            <w:webHidden/>
          </w:rPr>
          <w:fldChar w:fldCharType="end"/>
        </w:r>
      </w:hyperlink>
    </w:p>
    <w:p w14:paraId="000D3425" w14:textId="0ECC9B79"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3981" w:history="1">
        <w:r w:rsidRPr="00011BB4">
          <w:rPr>
            <w:rStyle w:val="Hyperlink"/>
            <w:noProof/>
          </w:rPr>
          <w:t>Appendix G: Hybrid Model Architecture and Fusion Framework.</w:t>
        </w:r>
        <w:r>
          <w:rPr>
            <w:noProof/>
            <w:webHidden/>
          </w:rPr>
          <w:tab/>
        </w:r>
        <w:r>
          <w:rPr>
            <w:noProof/>
            <w:webHidden/>
          </w:rPr>
          <w:fldChar w:fldCharType="begin"/>
        </w:r>
        <w:r>
          <w:rPr>
            <w:noProof/>
            <w:webHidden/>
          </w:rPr>
          <w:instrText xml:space="preserve"> PAGEREF _Toc219653981 \h </w:instrText>
        </w:r>
        <w:r>
          <w:rPr>
            <w:noProof/>
            <w:webHidden/>
          </w:rPr>
        </w:r>
        <w:r>
          <w:rPr>
            <w:noProof/>
            <w:webHidden/>
          </w:rPr>
          <w:fldChar w:fldCharType="separate"/>
        </w:r>
        <w:r w:rsidR="00F31035">
          <w:rPr>
            <w:noProof/>
            <w:webHidden/>
          </w:rPr>
          <w:t>15</w:t>
        </w:r>
        <w:r>
          <w:rPr>
            <w:noProof/>
            <w:webHidden/>
          </w:rPr>
          <w:fldChar w:fldCharType="end"/>
        </w:r>
      </w:hyperlink>
    </w:p>
    <w:p w14:paraId="1596191B" w14:textId="59F55427"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82" w:history="1">
        <w:r w:rsidRPr="00011BB4">
          <w:rPr>
            <w:rStyle w:val="Hyperlink"/>
            <w:noProof/>
          </w:rPr>
          <w:t>G.1 Mermaid Code: Overall Hybrid FASSD System Architecture</w:t>
        </w:r>
        <w:r>
          <w:rPr>
            <w:noProof/>
            <w:webHidden/>
          </w:rPr>
          <w:tab/>
        </w:r>
        <w:r>
          <w:rPr>
            <w:noProof/>
            <w:webHidden/>
          </w:rPr>
          <w:fldChar w:fldCharType="begin"/>
        </w:r>
        <w:r>
          <w:rPr>
            <w:noProof/>
            <w:webHidden/>
          </w:rPr>
          <w:instrText xml:space="preserve"> PAGEREF _Toc219653982 \h </w:instrText>
        </w:r>
        <w:r>
          <w:rPr>
            <w:noProof/>
            <w:webHidden/>
          </w:rPr>
        </w:r>
        <w:r>
          <w:rPr>
            <w:noProof/>
            <w:webHidden/>
          </w:rPr>
          <w:fldChar w:fldCharType="separate"/>
        </w:r>
        <w:r w:rsidR="00F31035">
          <w:rPr>
            <w:noProof/>
            <w:webHidden/>
          </w:rPr>
          <w:t>16</w:t>
        </w:r>
        <w:r>
          <w:rPr>
            <w:noProof/>
            <w:webHidden/>
          </w:rPr>
          <w:fldChar w:fldCharType="end"/>
        </w:r>
      </w:hyperlink>
    </w:p>
    <w:p w14:paraId="3A4DD3FD" w14:textId="246536B6"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83" w:history="1">
        <w:r w:rsidRPr="00011BB4">
          <w:rPr>
            <w:rStyle w:val="Hyperlink"/>
            <w:noProof/>
          </w:rPr>
          <w:t>G.2 Mermaid Code: Hybrid Fusion Strategy</w:t>
        </w:r>
        <w:r>
          <w:rPr>
            <w:noProof/>
            <w:webHidden/>
          </w:rPr>
          <w:tab/>
        </w:r>
        <w:r>
          <w:rPr>
            <w:noProof/>
            <w:webHidden/>
          </w:rPr>
          <w:fldChar w:fldCharType="begin"/>
        </w:r>
        <w:r>
          <w:rPr>
            <w:noProof/>
            <w:webHidden/>
          </w:rPr>
          <w:instrText xml:space="preserve"> PAGEREF _Toc219653983 \h </w:instrText>
        </w:r>
        <w:r>
          <w:rPr>
            <w:noProof/>
            <w:webHidden/>
          </w:rPr>
        </w:r>
        <w:r>
          <w:rPr>
            <w:noProof/>
            <w:webHidden/>
          </w:rPr>
          <w:fldChar w:fldCharType="separate"/>
        </w:r>
        <w:r w:rsidR="00F31035">
          <w:rPr>
            <w:noProof/>
            <w:webHidden/>
          </w:rPr>
          <w:t>16</w:t>
        </w:r>
        <w:r>
          <w:rPr>
            <w:noProof/>
            <w:webHidden/>
          </w:rPr>
          <w:fldChar w:fldCharType="end"/>
        </w:r>
      </w:hyperlink>
    </w:p>
    <w:p w14:paraId="56CA545D" w14:textId="7F75A28F" w:rsidR="00921F40" w:rsidRDefault="00921F40">
      <w:pPr>
        <w:pStyle w:val="TOC1"/>
        <w:tabs>
          <w:tab w:val="right" w:leader="dot" w:pos="9019"/>
        </w:tabs>
        <w:rPr>
          <w:rFonts w:asciiTheme="minorHAnsi" w:eastAsiaTheme="minorEastAsia" w:hAnsiTheme="minorHAnsi" w:cstheme="minorBidi"/>
          <w:b w:val="0"/>
          <w:noProof/>
          <w:kern w:val="2"/>
          <w:sz w:val="24"/>
          <w:lang/>
          <w14:ligatures w14:val="standardContextual"/>
        </w:rPr>
      </w:pPr>
      <w:hyperlink w:anchor="_Toc219653984" w:history="1">
        <w:r w:rsidRPr="00011BB4">
          <w:rPr>
            <w:rStyle w:val="Hyperlink"/>
            <w:noProof/>
          </w:rPr>
          <w:t>Appendix H: Project Timeline Visualization (Python Code)</w:t>
        </w:r>
        <w:r>
          <w:rPr>
            <w:noProof/>
            <w:webHidden/>
          </w:rPr>
          <w:tab/>
        </w:r>
        <w:r>
          <w:rPr>
            <w:noProof/>
            <w:webHidden/>
          </w:rPr>
          <w:fldChar w:fldCharType="begin"/>
        </w:r>
        <w:r>
          <w:rPr>
            <w:noProof/>
            <w:webHidden/>
          </w:rPr>
          <w:instrText xml:space="preserve"> PAGEREF _Toc219653984 \h </w:instrText>
        </w:r>
        <w:r>
          <w:rPr>
            <w:noProof/>
            <w:webHidden/>
          </w:rPr>
        </w:r>
        <w:r>
          <w:rPr>
            <w:noProof/>
            <w:webHidden/>
          </w:rPr>
          <w:fldChar w:fldCharType="separate"/>
        </w:r>
        <w:r w:rsidR="00F31035">
          <w:rPr>
            <w:noProof/>
            <w:webHidden/>
          </w:rPr>
          <w:t>17</w:t>
        </w:r>
        <w:r>
          <w:rPr>
            <w:noProof/>
            <w:webHidden/>
          </w:rPr>
          <w:fldChar w:fldCharType="end"/>
        </w:r>
      </w:hyperlink>
    </w:p>
    <w:p w14:paraId="2B13580A" w14:textId="5A88ECD0" w:rsidR="00921F40" w:rsidRDefault="00921F40">
      <w:pPr>
        <w:pStyle w:val="TOC2"/>
        <w:tabs>
          <w:tab w:val="right" w:leader="dot" w:pos="9019"/>
        </w:tabs>
        <w:rPr>
          <w:rFonts w:asciiTheme="minorHAnsi" w:eastAsiaTheme="minorEastAsia" w:hAnsiTheme="minorHAnsi" w:cstheme="minorBidi"/>
          <w:noProof/>
          <w:kern w:val="2"/>
          <w:sz w:val="24"/>
          <w:lang/>
          <w14:ligatures w14:val="standardContextual"/>
        </w:rPr>
      </w:pPr>
      <w:hyperlink w:anchor="_Toc219653985" w:history="1">
        <w:r w:rsidRPr="00011BB4">
          <w:rPr>
            <w:rStyle w:val="Hyperlink"/>
            <w:noProof/>
          </w:rPr>
          <w:t>H.1 Python Code for Gantt Chart Generation</w:t>
        </w:r>
        <w:r>
          <w:rPr>
            <w:noProof/>
            <w:webHidden/>
          </w:rPr>
          <w:tab/>
        </w:r>
        <w:r>
          <w:rPr>
            <w:noProof/>
            <w:webHidden/>
          </w:rPr>
          <w:fldChar w:fldCharType="begin"/>
        </w:r>
        <w:r>
          <w:rPr>
            <w:noProof/>
            <w:webHidden/>
          </w:rPr>
          <w:instrText xml:space="preserve"> PAGEREF _Toc219653985 \h </w:instrText>
        </w:r>
        <w:r>
          <w:rPr>
            <w:noProof/>
            <w:webHidden/>
          </w:rPr>
        </w:r>
        <w:r>
          <w:rPr>
            <w:noProof/>
            <w:webHidden/>
          </w:rPr>
          <w:fldChar w:fldCharType="separate"/>
        </w:r>
        <w:r w:rsidR="00F31035">
          <w:rPr>
            <w:noProof/>
            <w:webHidden/>
          </w:rPr>
          <w:t>17</w:t>
        </w:r>
        <w:r>
          <w:rPr>
            <w:noProof/>
            <w:webHidden/>
          </w:rPr>
          <w:fldChar w:fldCharType="end"/>
        </w:r>
      </w:hyperlink>
    </w:p>
    <w:p w14:paraId="08F727EE" w14:textId="202552D3" w:rsidR="001635D6" w:rsidRDefault="00921F40" w:rsidP="001635D6">
      <w:pPr>
        <w:pStyle w:val="BodyText"/>
      </w:pPr>
      <w:r>
        <w:fldChar w:fldCharType="end"/>
      </w:r>
    </w:p>
    <w:p w14:paraId="0CC38F75" w14:textId="77777777" w:rsidR="001635D6" w:rsidRDefault="001635D6" w:rsidP="001635D6">
      <w:pPr>
        <w:pStyle w:val="BodyText"/>
      </w:pPr>
    </w:p>
    <w:p w14:paraId="4563459C" w14:textId="77777777" w:rsidR="001635D6" w:rsidRDefault="001635D6" w:rsidP="001635D6">
      <w:pPr>
        <w:pStyle w:val="BodyText"/>
      </w:pPr>
    </w:p>
    <w:p w14:paraId="0C723DCD" w14:textId="77777777" w:rsidR="001635D6" w:rsidRDefault="001635D6" w:rsidP="001635D6">
      <w:pPr>
        <w:pStyle w:val="BodyText"/>
      </w:pPr>
    </w:p>
    <w:p w14:paraId="15B9A9EE" w14:textId="77777777" w:rsidR="001635D6" w:rsidRDefault="001635D6" w:rsidP="001635D6">
      <w:pPr>
        <w:pStyle w:val="BodyText"/>
      </w:pPr>
    </w:p>
    <w:p w14:paraId="0EB8DBBE" w14:textId="77777777" w:rsidR="001635D6" w:rsidRDefault="001635D6" w:rsidP="001635D6">
      <w:pPr>
        <w:pStyle w:val="BodyText"/>
      </w:pPr>
    </w:p>
    <w:p w14:paraId="64D2B80D" w14:textId="77777777" w:rsidR="001635D6" w:rsidRDefault="001635D6" w:rsidP="001635D6">
      <w:pPr>
        <w:pStyle w:val="BodyText"/>
      </w:pPr>
    </w:p>
    <w:p w14:paraId="02EBB520" w14:textId="77777777" w:rsidR="001635D6" w:rsidRDefault="001635D6" w:rsidP="001635D6">
      <w:pPr>
        <w:pStyle w:val="BodyText"/>
      </w:pPr>
    </w:p>
    <w:p w14:paraId="27903D68" w14:textId="77777777" w:rsidR="001635D6" w:rsidRDefault="001635D6" w:rsidP="001635D6">
      <w:pPr>
        <w:pStyle w:val="BodyText"/>
      </w:pPr>
    </w:p>
    <w:p w14:paraId="63907BC6" w14:textId="77777777" w:rsidR="001635D6" w:rsidRDefault="001635D6" w:rsidP="001635D6">
      <w:pPr>
        <w:pStyle w:val="BodyText"/>
      </w:pPr>
    </w:p>
    <w:p w14:paraId="38E9463A" w14:textId="77777777" w:rsidR="001635D6" w:rsidRDefault="001635D6" w:rsidP="001635D6">
      <w:pPr>
        <w:pStyle w:val="BodyText"/>
      </w:pPr>
    </w:p>
    <w:p w14:paraId="6837FD1A" w14:textId="77777777" w:rsidR="001635D6" w:rsidRDefault="001635D6" w:rsidP="001635D6">
      <w:pPr>
        <w:pStyle w:val="BodyText"/>
      </w:pPr>
    </w:p>
    <w:p w14:paraId="46F5CD13" w14:textId="77777777" w:rsidR="001635D6" w:rsidRDefault="001635D6" w:rsidP="001635D6">
      <w:pPr>
        <w:pStyle w:val="BodyText"/>
      </w:pPr>
    </w:p>
    <w:p w14:paraId="5EC92AB1" w14:textId="77777777" w:rsidR="001635D6" w:rsidRDefault="001635D6" w:rsidP="001635D6">
      <w:pPr>
        <w:pStyle w:val="BodyText"/>
      </w:pPr>
    </w:p>
    <w:p w14:paraId="6677AB81" w14:textId="77777777" w:rsidR="001635D6" w:rsidRDefault="001635D6" w:rsidP="001635D6">
      <w:pPr>
        <w:pStyle w:val="BodyText"/>
      </w:pPr>
    </w:p>
    <w:p w14:paraId="17FB6096" w14:textId="77777777" w:rsidR="001635D6" w:rsidRDefault="001635D6" w:rsidP="001635D6">
      <w:pPr>
        <w:pStyle w:val="BodyText"/>
      </w:pPr>
    </w:p>
    <w:p w14:paraId="21B52379" w14:textId="77777777" w:rsidR="001635D6" w:rsidRDefault="001635D6" w:rsidP="001635D6">
      <w:pPr>
        <w:pStyle w:val="BodyText"/>
      </w:pPr>
    </w:p>
    <w:p w14:paraId="3D1EAFA6" w14:textId="4A9C4C6D" w:rsidR="00891422" w:rsidRDefault="00891422">
      <w:r>
        <w:br w:type="page"/>
      </w:r>
    </w:p>
    <w:p w14:paraId="692CC7EA" w14:textId="77777777" w:rsidR="001635D6" w:rsidRDefault="001635D6" w:rsidP="001635D6">
      <w:pPr>
        <w:pStyle w:val="BodyText"/>
      </w:pPr>
    </w:p>
    <w:p w14:paraId="5D455336" w14:textId="77777777" w:rsidR="001635D6" w:rsidRDefault="001635D6" w:rsidP="001635D6">
      <w:pPr>
        <w:pStyle w:val="BodyText"/>
      </w:pPr>
    </w:p>
    <w:p w14:paraId="0E34C3A9" w14:textId="77777777" w:rsidR="00B04609" w:rsidRDefault="00B04609" w:rsidP="00F00571">
      <w:pPr>
        <w:pStyle w:val="AbstractHeading"/>
      </w:pPr>
      <w:bookmarkStart w:id="10" w:name="_Toc219654085"/>
      <w:r w:rsidRPr="00B04609">
        <w:t>List of Abbreviations &amp; Symbols</w:t>
      </w:r>
      <w:bookmarkEnd w:id="10"/>
    </w:p>
    <w:p w14:paraId="184E70BE" w14:textId="77777777" w:rsidR="00F00571" w:rsidRPr="00F00571" w:rsidRDefault="00F00571" w:rsidP="00F00571"/>
    <w:p w14:paraId="297105C0" w14:textId="77777777" w:rsidR="001635D6" w:rsidRDefault="001635D6" w:rsidP="001635D6">
      <w:pPr>
        <w:pStyle w:val="TableofFigures"/>
        <w:tabs>
          <w:tab w:val="right" w:leader="dot" w:pos="9019"/>
        </w:tabs>
        <w:rPr>
          <w:noProof/>
        </w:rPr>
      </w:pPr>
      <w:r>
        <w:fldChar w:fldCharType="begin"/>
      </w:r>
      <w:r>
        <w:instrText xml:space="preserve"> TOC \c "Figure" </w:instrText>
      </w:r>
      <w:r>
        <w:fldChar w:fldCharType="separate"/>
      </w:r>
    </w:p>
    <w:p w14:paraId="4A18FBB9" w14:textId="77777777" w:rsidR="00F00571" w:rsidRPr="00371575" w:rsidRDefault="001635D6" w:rsidP="001635D6">
      <w:pPr>
        <w:pStyle w:val="BodyText"/>
        <w:rPr>
          <w:b/>
          <w:bCs/>
        </w:rPr>
      </w:pPr>
      <w:r>
        <w:fldChar w:fldCharType="end"/>
      </w:r>
    </w:p>
    <w:p w14:paraId="4D09D899" w14:textId="77777777" w:rsidR="00A1335B" w:rsidRDefault="00A1335B" w:rsidP="00A1335B">
      <w:pPr>
        <w:pStyle w:val="Caption"/>
        <w:keepNext/>
      </w:pPr>
    </w:p>
    <w:p w14:paraId="2E3DD667" w14:textId="77777777" w:rsidR="00A1335B" w:rsidRDefault="00A1335B" w:rsidP="00A1335B">
      <w:pPr>
        <w:pStyle w:val="Caption"/>
        <w:keepNext/>
      </w:pPr>
    </w:p>
    <w:p w14:paraId="43010BB7" w14:textId="77777777" w:rsidR="00A1335B" w:rsidRDefault="00A1335B" w:rsidP="00A1335B">
      <w:pPr>
        <w:pStyle w:val="Caption"/>
        <w:keepNext/>
      </w:pPr>
    </w:p>
    <w:p w14:paraId="07AD9C5F" w14:textId="77777777" w:rsidR="00A1335B" w:rsidRDefault="00A1335B" w:rsidP="00A1335B">
      <w:pPr>
        <w:pStyle w:val="Caption"/>
        <w:keepNext/>
      </w:pPr>
    </w:p>
    <w:p w14:paraId="0C191D44" w14:textId="77777777" w:rsidR="00A1335B" w:rsidRDefault="00A1335B" w:rsidP="00A1335B">
      <w:pPr>
        <w:pStyle w:val="Caption"/>
        <w:keepNext/>
      </w:pPr>
    </w:p>
    <w:p w14:paraId="04ED346E" w14:textId="77777777" w:rsidR="00A1335B" w:rsidRDefault="00A1335B" w:rsidP="00A1335B">
      <w:pPr>
        <w:pStyle w:val="Caption"/>
        <w:keepNext/>
      </w:pPr>
    </w:p>
    <w:p w14:paraId="14591598" w14:textId="77777777" w:rsidR="00A1335B" w:rsidRDefault="00A1335B" w:rsidP="00A1335B">
      <w:pPr>
        <w:pStyle w:val="Caption"/>
        <w:keepNext/>
      </w:pPr>
    </w:p>
    <w:p w14:paraId="25D29F3E" w14:textId="77777777" w:rsidR="00A1335B" w:rsidRDefault="00A1335B" w:rsidP="00A1335B">
      <w:pPr>
        <w:pStyle w:val="Caption"/>
        <w:keepNext/>
      </w:pPr>
    </w:p>
    <w:p w14:paraId="0A1AFC2F" w14:textId="77777777" w:rsidR="00A1335B" w:rsidRDefault="00A1335B" w:rsidP="00A1335B">
      <w:pPr>
        <w:pStyle w:val="Caption"/>
        <w:keepNext/>
      </w:pPr>
    </w:p>
    <w:p w14:paraId="3C98CD99" w14:textId="77777777" w:rsidR="00A1335B" w:rsidRDefault="00A1335B" w:rsidP="00A1335B">
      <w:pPr>
        <w:pStyle w:val="Caption"/>
        <w:keepNext/>
      </w:pPr>
    </w:p>
    <w:p w14:paraId="1A2101A1" w14:textId="77777777" w:rsidR="00A1335B" w:rsidRDefault="00A1335B" w:rsidP="00A1335B">
      <w:pPr>
        <w:pStyle w:val="Caption"/>
        <w:keepNext/>
      </w:pPr>
    </w:p>
    <w:p w14:paraId="107F9A6A" w14:textId="77777777" w:rsidR="00A1335B" w:rsidRDefault="00A1335B" w:rsidP="00A1335B">
      <w:pPr>
        <w:pStyle w:val="Caption"/>
        <w:keepNext/>
      </w:pPr>
    </w:p>
    <w:p w14:paraId="40C5A988" w14:textId="77777777" w:rsidR="00A1335B" w:rsidRDefault="00A1335B" w:rsidP="00A1335B">
      <w:pPr>
        <w:pStyle w:val="Caption"/>
        <w:keepNext/>
      </w:pPr>
    </w:p>
    <w:p w14:paraId="434934EC" w14:textId="77777777" w:rsidR="00A1335B" w:rsidRDefault="00A1335B" w:rsidP="00A1335B">
      <w:pPr>
        <w:pStyle w:val="Caption"/>
        <w:keepNext/>
      </w:pPr>
    </w:p>
    <w:p w14:paraId="51131809" w14:textId="77777777" w:rsidR="00A1335B" w:rsidRDefault="00A1335B" w:rsidP="00A1335B">
      <w:pPr>
        <w:pStyle w:val="Caption"/>
        <w:keepNext/>
      </w:pPr>
    </w:p>
    <w:p w14:paraId="3758769D" w14:textId="77777777" w:rsidR="00A1335B" w:rsidRDefault="00A1335B" w:rsidP="00A1335B">
      <w:pPr>
        <w:pStyle w:val="Caption"/>
        <w:keepNext/>
      </w:pPr>
    </w:p>
    <w:p w14:paraId="23F8EBD4" w14:textId="4D67D4D4" w:rsidR="00A1335B" w:rsidRDefault="00A1335B" w:rsidP="00A1335B">
      <w:pPr>
        <w:pStyle w:val="Caption"/>
        <w:keepNext/>
      </w:pPr>
      <w:bookmarkStart w:id="11" w:name="_Toc219653956"/>
      <w:r>
        <w:t xml:space="preserve">Table </w:t>
      </w:r>
      <w:r>
        <w:fldChar w:fldCharType="begin"/>
      </w:r>
      <w:r>
        <w:instrText xml:space="preserve"> SEQ Table \* ARABIC </w:instrText>
      </w:r>
      <w:r>
        <w:fldChar w:fldCharType="separate"/>
      </w:r>
      <w:r>
        <w:rPr>
          <w:noProof/>
        </w:rPr>
        <w:t>1</w:t>
      </w:r>
      <w:r>
        <w:fldChar w:fldCharType="end"/>
      </w:r>
      <w:r>
        <w:t>: List of Abbreviation &amp; Symbols</w:t>
      </w:r>
      <w:bookmarkEnd w:id="11"/>
    </w:p>
    <w:tbl>
      <w:tblPr>
        <w:tblStyle w:val="PlainTable2"/>
        <w:tblpPr w:leftFromText="180" w:rightFromText="180" w:vertAnchor="page" w:horzAnchor="page" w:tblpX="1921" w:tblpY="3121"/>
        <w:tblW w:w="6787" w:type="dxa"/>
        <w:tblLook w:val="04A0" w:firstRow="1" w:lastRow="0" w:firstColumn="1" w:lastColumn="0" w:noHBand="0" w:noVBand="1"/>
      </w:tblPr>
      <w:tblGrid>
        <w:gridCol w:w="1926"/>
        <w:gridCol w:w="4861"/>
      </w:tblGrid>
      <w:tr w:rsidR="00F00571" w:rsidRPr="00B04609" w14:paraId="58DCF650" w14:textId="77777777" w:rsidTr="00891422">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auto"/>
            </w:tcBorders>
            <w:hideMark/>
          </w:tcPr>
          <w:p w14:paraId="3B7DC784" w14:textId="77777777" w:rsidR="00F00571" w:rsidRPr="00B04609" w:rsidRDefault="00F00571" w:rsidP="00891422">
            <w:pPr>
              <w:pStyle w:val="BodyText"/>
              <w:rPr>
                <w:b w:val="0"/>
                <w:bCs w:val="0"/>
              </w:rPr>
            </w:pPr>
            <w:r w:rsidRPr="00B04609">
              <w:t>Abbreviation</w:t>
            </w:r>
          </w:p>
        </w:tc>
        <w:tc>
          <w:tcPr>
            <w:tcW w:w="0" w:type="auto"/>
            <w:tcBorders>
              <w:top w:val="single" w:sz="4" w:space="0" w:color="7F7F7F" w:themeColor="text1" w:themeTint="80"/>
              <w:bottom w:val="single" w:sz="4" w:space="0" w:color="auto"/>
            </w:tcBorders>
            <w:hideMark/>
          </w:tcPr>
          <w:p w14:paraId="635BEE97" w14:textId="77777777" w:rsidR="00F00571" w:rsidRPr="00B04609" w:rsidRDefault="00F00571" w:rsidP="00891422">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B04609">
              <w:t>Description</w:t>
            </w:r>
          </w:p>
        </w:tc>
      </w:tr>
      <w:tr w:rsidR="00F00571" w:rsidRPr="00B04609" w14:paraId="609A7E48" w14:textId="77777777" w:rsidTr="0089142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2FE244A3" w14:textId="77777777" w:rsidR="00F00571" w:rsidRPr="00B04609" w:rsidRDefault="00F00571" w:rsidP="00891422">
            <w:pPr>
              <w:pStyle w:val="BodyText"/>
            </w:pPr>
            <w:r w:rsidRPr="00B04609">
              <w:t>AI</w:t>
            </w:r>
          </w:p>
        </w:tc>
        <w:tc>
          <w:tcPr>
            <w:tcW w:w="0" w:type="auto"/>
            <w:tcBorders>
              <w:top w:val="single" w:sz="4" w:space="0" w:color="auto"/>
              <w:bottom w:val="nil"/>
            </w:tcBorders>
            <w:hideMark/>
          </w:tcPr>
          <w:p w14:paraId="166FF86F" w14:textId="77777777" w:rsidR="00F00571" w:rsidRPr="00B04609" w:rsidRDefault="00F00571" w:rsidP="00891422">
            <w:pPr>
              <w:pStyle w:val="BodyText"/>
              <w:cnfStyle w:val="000000100000" w:firstRow="0" w:lastRow="0" w:firstColumn="0" w:lastColumn="0" w:oddVBand="0" w:evenVBand="0" w:oddHBand="1" w:evenHBand="0" w:firstRowFirstColumn="0" w:firstRowLastColumn="0" w:lastRowFirstColumn="0" w:lastRowLastColumn="0"/>
            </w:pPr>
            <w:r w:rsidRPr="00B04609">
              <w:t>Artificial Intelligence</w:t>
            </w:r>
          </w:p>
        </w:tc>
      </w:tr>
      <w:tr w:rsidR="00F00571" w:rsidRPr="00B04609" w14:paraId="50857536" w14:textId="77777777" w:rsidTr="00891422">
        <w:trPr>
          <w:trHeight w:val="423"/>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1EB86B2" w14:textId="77777777" w:rsidR="00F00571" w:rsidRPr="00B04609" w:rsidRDefault="00F00571" w:rsidP="00891422">
            <w:pPr>
              <w:pStyle w:val="BodyText"/>
            </w:pPr>
            <w:r w:rsidRPr="00B04609">
              <w:t>CNN</w:t>
            </w:r>
          </w:p>
        </w:tc>
        <w:tc>
          <w:tcPr>
            <w:tcW w:w="0" w:type="auto"/>
            <w:tcBorders>
              <w:top w:val="nil"/>
              <w:bottom w:val="nil"/>
            </w:tcBorders>
            <w:hideMark/>
          </w:tcPr>
          <w:p w14:paraId="639B1BC6" w14:textId="77777777" w:rsidR="00F00571" w:rsidRPr="00B04609" w:rsidRDefault="00F00571" w:rsidP="00891422">
            <w:pPr>
              <w:pStyle w:val="BodyText"/>
              <w:cnfStyle w:val="000000000000" w:firstRow="0" w:lastRow="0" w:firstColumn="0" w:lastColumn="0" w:oddVBand="0" w:evenVBand="0" w:oddHBand="0" w:evenHBand="0" w:firstRowFirstColumn="0" w:firstRowLastColumn="0" w:lastRowFirstColumn="0" w:lastRowLastColumn="0"/>
            </w:pPr>
            <w:r w:rsidRPr="00B04609">
              <w:t>Convolutional Neural Network</w:t>
            </w:r>
          </w:p>
        </w:tc>
      </w:tr>
      <w:tr w:rsidR="00F00571" w:rsidRPr="00B04609" w14:paraId="4174733F" w14:textId="77777777" w:rsidTr="0089142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AEE833E" w14:textId="77777777" w:rsidR="00F00571" w:rsidRPr="00B04609" w:rsidRDefault="00F00571" w:rsidP="00891422">
            <w:pPr>
              <w:pStyle w:val="BodyText"/>
            </w:pPr>
            <w:r w:rsidRPr="00B04609">
              <w:t>MLP</w:t>
            </w:r>
          </w:p>
        </w:tc>
        <w:tc>
          <w:tcPr>
            <w:tcW w:w="0" w:type="auto"/>
            <w:tcBorders>
              <w:top w:val="nil"/>
              <w:bottom w:val="nil"/>
            </w:tcBorders>
            <w:hideMark/>
          </w:tcPr>
          <w:p w14:paraId="1B2DA736" w14:textId="77777777" w:rsidR="00F00571" w:rsidRPr="00B04609" w:rsidRDefault="00F00571" w:rsidP="00891422">
            <w:pPr>
              <w:pStyle w:val="BodyText"/>
              <w:cnfStyle w:val="000000100000" w:firstRow="0" w:lastRow="0" w:firstColumn="0" w:lastColumn="0" w:oddVBand="0" w:evenVBand="0" w:oddHBand="1" w:evenHBand="0" w:firstRowFirstColumn="0" w:firstRowLastColumn="0" w:lastRowFirstColumn="0" w:lastRowLastColumn="0"/>
            </w:pPr>
            <w:r w:rsidRPr="00B04609">
              <w:t>Multi-Layer Perceptron</w:t>
            </w:r>
          </w:p>
        </w:tc>
      </w:tr>
      <w:tr w:rsidR="00F00571" w:rsidRPr="00B04609" w14:paraId="122A625E" w14:textId="77777777" w:rsidTr="00891422">
        <w:trPr>
          <w:trHeight w:val="423"/>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B760D4E" w14:textId="77777777" w:rsidR="00F00571" w:rsidRPr="00B04609" w:rsidRDefault="00F00571" w:rsidP="00891422">
            <w:pPr>
              <w:pStyle w:val="BodyText"/>
            </w:pPr>
            <w:r w:rsidRPr="00B04609">
              <w:t>EER</w:t>
            </w:r>
          </w:p>
        </w:tc>
        <w:tc>
          <w:tcPr>
            <w:tcW w:w="0" w:type="auto"/>
            <w:tcBorders>
              <w:top w:val="nil"/>
              <w:bottom w:val="nil"/>
            </w:tcBorders>
            <w:hideMark/>
          </w:tcPr>
          <w:p w14:paraId="6AE945DF" w14:textId="77777777" w:rsidR="00F00571" w:rsidRPr="00B04609" w:rsidRDefault="00F00571" w:rsidP="00891422">
            <w:pPr>
              <w:pStyle w:val="BodyText"/>
              <w:cnfStyle w:val="000000000000" w:firstRow="0" w:lastRow="0" w:firstColumn="0" w:lastColumn="0" w:oddVBand="0" w:evenVBand="0" w:oddHBand="0" w:evenHBand="0" w:firstRowFirstColumn="0" w:firstRowLastColumn="0" w:lastRowFirstColumn="0" w:lastRowLastColumn="0"/>
            </w:pPr>
            <w:r w:rsidRPr="00B04609">
              <w:t>Equal Error Rate</w:t>
            </w:r>
          </w:p>
        </w:tc>
      </w:tr>
      <w:tr w:rsidR="00F00571" w:rsidRPr="00B04609" w14:paraId="42165EA7" w14:textId="77777777" w:rsidTr="0089142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F0C686B" w14:textId="77777777" w:rsidR="00F00571" w:rsidRPr="00B04609" w:rsidRDefault="00F00571" w:rsidP="00891422">
            <w:pPr>
              <w:pStyle w:val="BodyText"/>
            </w:pPr>
            <w:r w:rsidRPr="00B04609">
              <w:t>AUC</w:t>
            </w:r>
          </w:p>
        </w:tc>
        <w:tc>
          <w:tcPr>
            <w:tcW w:w="0" w:type="auto"/>
            <w:tcBorders>
              <w:top w:val="nil"/>
              <w:bottom w:val="nil"/>
            </w:tcBorders>
            <w:hideMark/>
          </w:tcPr>
          <w:p w14:paraId="1A0EBA86" w14:textId="77777777" w:rsidR="00F00571" w:rsidRPr="00B04609" w:rsidRDefault="00F00571" w:rsidP="00891422">
            <w:pPr>
              <w:pStyle w:val="BodyText"/>
              <w:cnfStyle w:val="000000100000" w:firstRow="0" w:lastRow="0" w:firstColumn="0" w:lastColumn="0" w:oddVBand="0" w:evenVBand="0" w:oddHBand="1" w:evenHBand="0" w:firstRowFirstColumn="0" w:firstRowLastColumn="0" w:lastRowFirstColumn="0" w:lastRowLastColumn="0"/>
            </w:pPr>
            <w:r w:rsidRPr="00B04609">
              <w:t>Area Under Curve</w:t>
            </w:r>
          </w:p>
        </w:tc>
      </w:tr>
      <w:tr w:rsidR="00F00571" w:rsidRPr="00B04609" w14:paraId="0BE70AA0" w14:textId="77777777" w:rsidTr="00891422">
        <w:trPr>
          <w:trHeight w:val="423"/>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F39FA71" w14:textId="77777777" w:rsidR="00F00571" w:rsidRPr="00B04609" w:rsidRDefault="00F00571" w:rsidP="00891422">
            <w:pPr>
              <w:pStyle w:val="BodyText"/>
            </w:pPr>
            <w:r w:rsidRPr="00B04609">
              <w:t>TTS</w:t>
            </w:r>
          </w:p>
        </w:tc>
        <w:tc>
          <w:tcPr>
            <w:tcW w:w="0" w:type="auto"/>
            <w:tcBorders>
              <w:top w:val="nil"/>
              <w:bottom w:val="nil"/>
            </w:tcBorders>
            <w:hideMark/>
          </w:tcPr>
          <w:p w14:paraId="1E49AFB9" w14:textId="77777777" w:rsidR="00F00571" w:rsidRPr="00B04609" w:rsidRDefault="00F00571" w:rsidP="00891422">
            <w:pPr>
              <w:pStyle w:val="BodyText"/>
              <w:cnfStyle w:val="000000000000" w:firstRow="0" w:lastRow="0" w:firstColumn="0" w:lastColumn="0" w:oddVBand="0" w:evenVBand="0" w:oddHBand="0" w:evenHBand="0" w:firstRowFirstColumn="0" w:firstRowLastColumn="0" w:lastRowFirstColumn="0" w:lastRowLastColumn="0"/>
            </w:pPr>
            <w:r w:rsidRPr="00B04609">
              <w:t>Text-to-Speech</w:t>
            </w:r>
          </w:p>
        </w:tc>
      </w:tr>
      <w:tr w:rsidR="00F00571" w:rsidRPr="00B04609" w14:paraId="5C33AF9F" w14:textId="77777777" w:rsidTr="0089142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98F5B5D" w14:textId="77777777" w:rsidR="00F00571" w:rsidRPr="00B04609" w:rsidRDefault="00F00571" w:rsidP="00891422">
            <w:pPr>
              <w:pStyle w:val="BodyText"/>
            </w:pPr>
            <w:r w:rsidRPr="00B04609">
              <w:t>LFCC</w:t>
            </w:r>
          </w:p>
        </w:tc>
        <w:tc>
          <w:tcPr>
            <w:tcW w:w="0" w:type="auto"/>
            <w:tcBorders>
              <w:top w:val="nil"/>
              <w:bottom w:val="nil"/>
            </w:tcBorders>
            <w:hideMark/>
          </w:tcPr>
          <w:p w14:paraId="4BB0E450" w14:textId="77777777" w:rsidR="00F00571" w:rsidRPr="00B04609" w:rsidRDefault="00F00571" w:rsidP="00891422">
            <w:pPr>
              <w:pStyle w:val="BodyText"/>
              <w:cnfStyle w:val="000000100000" w:firstRow="0" w:lastRow="0" w:firstColumn="0" w:lastColumn="0" w:oddVBand="0" w:evenVBand="0" w:oddHBand="1" w:evenHBand="0" w:firstRowFirstColumn="0" w:firstRowLastColumn="0" w:lastRowFirstColumn="0" w:lastRowLastColumn="0"/>
            </w:pPr>
            <w:r w:rsidRPr="00B04609">
              <w:t>Linear Frequency Cepstral Coefficients</w:t>
            </w:r>
          </w:p>
        </w:tc>
      </w:tr>
      <w:tr w:rsidR="00F00571" w:rsidRPr="00B04609" w14:paraId="00E0C6E4" w14:textId="77777777" w:rsidTr="00891422">
        <w:trPr>
          <w:trHeight w:val="411"/>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5E54971" w14:textId="77777777" w:rsidR="00F00571" w:rsidRPr="00B04609" w:rsidRDefault="00F00571" w:rsidP="00891422">
            <w:pPr>
              <w:pStyle w:val="BodyText"/>
            </w:pPr>
            <w:r w:rsidRPr="00B04609">
              <w:t>ASV</w:t>
            </w:r>
          </w:p>
        </w:tc>
        <w:tc>
          <w:tcPr>
            <w:tcW w:w="0" w:type="auto"/>
            <w:tcBorders>
              <w:top w:val="nil"/>
            </w:tcBorders>
            <w:hideMark/>
          </w:tcPr>
          <w:p w14:paraId="083F565C" w14:textId="77777777" w:rsidR="00F00571" w:rsidRPr="00B04609" w:rsidRDefault="00F00571" w:rsidP="00891422">
            <w:pPr>
              <w:pStyle w:val="BodyText"/>
              <w:cnfStyle w:val="000000000000" w:firstRow="0" w:lastRow="0" w:firstColumn="0" w:lastColumn="0" w:oddVBand="0" w:evenVBand="0" w:oddHBand="0" w:evenHBand="0" w:firstRowFirstColumn="0" w:firstRowLastColumn="0" w:lastRowFirstColumn="0" w:lastRowLastColumn="0"/>
            </w:pPr>
            <w:r w:rsidRPr="00B04609">
              <w:t>Automatic Speaker Verification</w:t>
            </w:r>
          </w:p>
        </w:tc>
      </w:tr>
    </w:tbl>
    <w:p w14:paraId="6FF651CA" w14:textId="0D4FD131" w:rsidR="001635D6" w:rsidRPr="00371575" w:rsidRDefault="001635D6" w:rsidP="001635D6">
      <w:pPr>
        <w:pStyle w:val="BodyText"/>
        <w:rPr>
          <w:b/>
          <w:bCs/>
        </w:rPr>
      </w:pPr>
    </w:p>
    <w:p w14:paraId="5E0A0E39" w14:textId="77777777" w:rsidR="00891422" w:rsidRDefault="00891422" w:rsidP="004C3191">
      <w:pPr>
        <w:rPr>
          <w:b/>
          <w:bCs/>
        </w:rPr>
      </w:pPr>
    </w:p>
    <w:p w14:paraId="55D15DD0" w14:textId="77777777" w:rsidR="00891422" w:rsidRPr="00891422" w:rsidRDefault="00891422" w:rsidP="00891422"/>
    <w:p w14:paraId="57CC43A2" w14:textId="77777777" w:rsidR="00891422" w:rsidRPr="00891422" w:rsidRDefault="00891422" w:rsidP="00891422"/>
    <w:p w14:paraId="369457F2" w14:textId="77777777" w:rsidR="00891422" w:rsidRPr="00891422" w:rsidRDefault="00891422" w:rsidP="00891422"/>
    <w:p w14:paraId="0B595470" w14:textId="77777777" w:rsidR="00891422" w:rsidRPr="00891422" w:rsidRDefault="00891422" w:rsidP="00891422"/>
    <w:p w14:paraId="5FED3F2F" w14:textId="77777777" w:rsidR="00891422" w:rsidRPr="00891422" w:rsidRDefault="00891422" w:rsidP="00891422"/>
    <w:p w14:paraId="60A91B0E" w14:textId="77777777" w:rsidR="00891422" w:rsidRPr="00891422" w:rsidRDefault="00891422" w:rsidP="00891422"/>
    <w:p w14:paraId="0D3C105F" w14:textId="77777777" w:rsidR="00891422" w:rsidRPr="00891422" w:rsidRDefault="00891422" w:rsidP="00891422"/>
    <w:p w14:paraId="21CF832B" w14:textId="77777777" w:rsidR="00891422" w:rsidRPr="00891422" w:rsidRDefault="00891422" w:rsidP="00891422"/>
    <w:p w14:paraId="46640E87" w14:textId="77777777" w:rsidR="00891422" w:rsidRPr="00891422" w:rsidRDefault="00891422" w:rsidP="00891422"/>
    <w:p w14:paraId="750CE664" w14:textId="77777777" w:rsidR="00891422" w:rsidRPr="00891422" w:rsidRDefault="00891422" w:rsidP="00891422"/>
    <w:p w14:paraId="1FF633EF" w14:textId="77777777" w:rsidR="00891422" w:rsidRPr="00891422" w:rsidRDefault="00891422" w:rsidP="00891422"/>
    <w:p w14:paraId="1C8109E4" w14:textId="77777777" w:rsidR="00891422" w:rsidRPr="00891422" w:rsidRDefault="00891422" w:rsidP="00891422"/>
    <w:p w14:paraId="4ED9B88C" w14:textId="3CD8D5CA" w:rsidR="00891422" w:rsidRPr="00891422" w:rsidRDefault="00891422" w:rsidP="00A1335B"/>
    <w:p w14:paraId="69D87F04" w14:textId="77777777" w:rsidR="00891422" w:rsidRPr="00891422" w:rsidRDefault="00891422" w:rsidP="00891422"/>
    <w:p w14:paraId="233285BC" w14:textId="77777777" w:rsidR="00891422" w:rsidRPr="00891422" w:rsidRDefault="00891422" w:rsidP="00891422"/>
    <w:p w14:paraId="367FB081" w14:textId="77777777" w:rsidR="00891422" w:rsidRDefault="00891422" w:rsidP="00891422">
      <w:pPr>
        <w:rPr>
          <w:b/>
          <w:bCs/>
        </w:rPr>
      </w:pPr>
    </w:p>
    <w:p w14:paraId="1E196C53" w14:textId="77777777" w:rsidR="00891422" w:rsidRDefault="00891422" w:rsidP="00891422">
      <w:pPr>
        <w:rPr>
          <w:b/>
          <w:bCs/>
        </w:rPr>
      </w:pPr>
    </w:p>
    <w:p w14:paraId="6D56A96A" w14:textId="77777777" w:rsidR="00891422" w:rsidRPr="00891422" w:rsidRDefault="00891422" w:rsidP="00891422">
      <w:pPr>
        <w:sectPr w:rsidR="00891422" w:rsidRPr="00891422" w:rsidSect="004C3191">
          <w:headerReference w:type="first" r:id="rId18"/>
          <w:pgSz w:w="11909" w:h="16834" w:code="9"/>
          <w:pgMar w:top="1440" w:right="1440" w:bottom="1440" w:left="1440" w:header="720" w:footer="720" w:gutter="0"/>
          <w:pgNumType w:fmt="lowerRoman"/>
          <w:cols w:space="720"/>
          <w:titlePg/>
          <w:docGrid w:linePitch="360"/>
        </w:sectPr>
      </w:pPr>
    </w:p>
    <w:p w14:paraId="18729735" w14:textId="77777777" w:rsidR="00E0211E" w:rsidRDefault="00E0211E" w:rsidP="00921F40">
      <w:pPr>
        <w:pStyle w:val="Heading1"/>
      </w:pPr>
      <w:bookmarkStart w:id="12" w:name="_Toc219654086"/>
      <w:r w:rsidRPr="00E0211E">
        <w:lastRenderedPageBreak/>
        <w:t>Chapter 1: Introduction</w:t>
      </w:r>
      <w:bookmarkEnd w:id="12"/>
    </w:p>
    <w:p w14:paraId="66979F4B" w14:textId="77777777" w:rsidR="00E0211E" w:rsidRPr="00E0211E" w:rsidRDefault="00E0211E" w:rsidP="00F00571"/>
    <w:p w14:paraId="29133E87" w14:textId="77777777" w:rsidR="00014302" w:rsidRPr="00014302" w:rsidRDefault="00014302" w:rsidP="00F00571">
      <w:r w:rsidRPr="00014302">
        <w:t>The rapid growth of artificial intelligence has significantly transformed the field of speech processing. Modern text-to-speech and voice conversion systems are now capable of producing synthetic speech that closely resembles natural human voices. While these technologies have enabled beneficial applications such as virtual assistants and accessibility tools, they have also introduced serious concerns related to misuse. Synthetic speech can be exploited for impersonation, misinformation, fraud, and manipulation of digital audio evidence. As a result, verifying the authenticity of speech recordings has become an important challenge in digital forensics and security.</w:t>
      </w:r>
    </w:p>
    <w:p w14:paraId="62528A79" w14:textId="77777777" w:rsidR="00014302" w:rsidRPr="00014302" w:rsidRDefault="00014302" w:rsidP="00F00571">
      <w:r w:rsidRPr="00014302">
        <w:t>Traditional audio verification methods were designed for controlled environments and are often unable to detect advanced AI-generated speech. Many existing systems rely on speaker-specific traits or simple spectral features, which may fail when the spoofing method or speaker is unseen. This limitation highlights the need for more robust and generalized approaches that focus on intrinsic acoustic artifacts introduced during speech generation. The aim of this project is to address this challenge by developing a forensic acoustic framework for synthetic speech detection.</w:t>
      </w:r>
    </w:p>
    <w:p w14:paraId="13971E19" w14:textId="77777777" w:rsidR="00014302" w:rsidRPr="00014302" w:rsidRDefault="00014302" w:rsidP="00F00571">
      <w:r w:rsidRPr="00014302">
        <w:t>This chapter introduces the vision of the project, outlines the problem domain, defines the problem statement, and describes the objectives and scope of the work. It also provides an overview of how the remaining chapters are organized.</w:t>
      </w:r>
    </w:p>
    <w:p w14:paraId="276A6C44" w14:textId="71279F0C" w:rsidR="00014302" w:rsidRPr="00014302" w:rsidRDefault="00014302" w:rsidP="00014302">
      <w:pPr>
        <w:rPr>
          <w:sz w:val="28"/>
          <w:szCs w:val="28"/>
        </w:rPr>
      </w:pPr>
    </w:p>
    <w:p w14:paraId="38C8359C" w14:textId="77777777" w:rsidR="00014302" w:rsidRPr="00014302" w:rsidRDefault="00014302" w:rsidP="00E92D59">
      <w:pPr>
        <w:pStyle w:val="Heading2"/>
      </w:pPr>
      <w:bookmarkStart w:id="13" w:name="_Toc219654087"/>
      <w:r w:rsidRPr="00014302">
        <w:t>1.1 Project Vision</w:t>
      </w:r>
      <w:bookmarkEnd w:id="13"/>
    </w:p>
    <w:p w14:paraId="73BD7165" w14:textId="0FFA327A" w:rsidR="00014302" w:rsidRPr="00014302" w:rsidRDefault="00014302" w:rsidP="00F00571">
      <w:r w:rsidRPr="00014302">
        <w:t xml:space="preserve">The vision of this project is to design a reliable and forensic-oriented system capable of </w:t>
      </w:r>
      <w:r w:rsidR="00F00571" w:rsidRPr="00014302">
        <w:t>distinguishing</w:t>
      </w:r>
      <w:r w:rsidRPr="00014302">
        <w:t xml:space="preserve"> genuine human speech and AI-generated synthetic speech. The system is intended to operate independently of specific speakers and spoofing techniques, making it suitable for real-world forensic scenarios. Emphasis is placed on building a framework that can be extended with additional acoustic and environmental features to improve robustness over time.</w:t>
      </w:r>
    </w:p>
    <w:p w14:paraId="45B413B8" w14:textId="180D8F90" w:rsidR="00014302" w:rsidRPr="00014302" w:rsidRDefault="00014302" w:rsidP="00014302">
      <w:pPr>
        <w:rPr>
          <w:sz w:val="28"/>
          <w:szCs w:val="28"/>
        </w:rPr>
      </w:pPr>
    </w:p>
    <w:p w14:paraId="28656691" w14:textId="77777777" w:rsidR="00014302" w:rsidRPr="00014302" w:rsidRDefault="00014302" w:rsidP="00F00571">
      <w:pPr>
        <w:pStyle w:val="Heading2"/>
      </w:pPr>
      <w:bookmarkStart w:id="14" w:name="_Toc219654088"/>
      <w:r w:rsidRPr="00014302">
        <w:t>1.2 Problem Domain Overview</w:t>
      </w:r>
      <w:bookmarkEnd w:id="14"/>
    </w:p>
    <w:p w14:paraId="440CB0B9" w14:textId="1322EA55" w:rsidR="00014302" w:rsidRPr="00E92D59" w:rsidRDefault="00014302" w:rsidP="00E92D59">
      <w:r w:rsidRPr="00014302">
        <w:t xml:space="preserve">The problem domain of this project lies </w:t>
      </w:r>
      <w:r w:rsidR="00F00571" w:rsidRPr="00014302">
        <w:t>in</w:t>
      </w:r>
      <w:r w:rsidRPr="00014302">
        <w:t xml:space="preserve"> synthetic speech detection, which is closely related to automatic speaker verification and digital audio forensics. The system analyzes recorded speech signals and determines whether they are bona fide or spoofed. Spoofed speech may originate from text-to-speech systems, voice conversion models, or replay attacks. The detection process focuses on identifying acoustic inconsistencies and artifacts that are introduced during artificial speech generation but are less prominent in natural human speech.</w:t>
      </w:r>
    </w:p>
    <w:p w14:paraId="688FF34D" w14:textId="77777777" w:rsidR="00014302" w:rsidRPr="00014302" w:rsidRDefault="00014302" w:rsidP="00014302">
      <w:pPr>
        <w:rPr>
          <w:sz w:val="28"/>
          <w:szCs w:val="28"/>
        </w:rPr>
      </w:pPr>
    </w:p>
    <w:p w14:paraId="35E4891E" w14:textId="77777777" w:rsidR="00014302" w:rsidRPr="00014302" w:rsidRDefault="00014302" w:rsidP="00E92D59">
      <w:pPr>
        <w:pStyle w:val="Heading2"/>
      </w:pPr>
      <w:bookmarkStart w:id="15" w:name="_Toc219654089"/>
      <w:r w:rsidRPr="00014302">
        <w:t>1.3 Problem Statement</w:t>
      </w:r>
      <w:bookmarkEnd w:id="15"/>
    </w:p>
    <w:p w14:paraId="1B6D0A8F" w14:textId="77777777" w:rsidR="00014302" w:rsidRPr="00014302" w:rsidRDefault="00014302" w:rsidP="00E92D59">
      <w:r w:rsidRPr="00014302">
        <w:t>With the increasing realism of AI-generated speech, it has become difficult to distinguish synthetic audio from genuine recordings using conventional techniques. Many existing detection systems perform well only under controlled conditions and fail to generalize to unseen attack types or recording environments. The problem addressed in this project is the development of a robust detection framework that can reliably identify synthetic speech across diverse conditions and attack scenarios.</w:t>
      </w:r>
    </w:p>
    <w:p w14:paraId="413ACE71" w14:textId="7575C376" w:rsidR="00014302" w:rsidRPr="00014302" w:rsidRDefault="00014302" w:rsidP="00014302">
      <w:pPr>
        <w:rPr>
          <w:sz w:val="28"/>
          <w:szCs w:val="28"/>
        </w:rPr>
      </w:pPr>
    </w:p>
    <w:p w14:paraId="080E8B43" w14:textId="77777777" w:rsidR="00014302" w:rsidRPr="00014302" w:rsidRDefault="00014302" w:rsidP="00D91275">
      <w:pPr>
        <w:pStyle w:val="Heading2"/>
      </w:pPr>
      <w:bookmarkStart w:id="16" w:name="_Toc219654090"/>
      <w:r w:rsidRPr="00014302">
        <w:t>1.4 Problem Elaboration</w:t>
      </w:r>
      <w:bookmarkEnd w:id="16"/>
    </w:p>
    <w:p w14:paraId="31014462" w14:textId="77777777" w:rsidR="00014302" w:rsidRPr="00014302" w:rsidRDefault="00014302" w:rsidP="00D91275">
      <w:r w:rsidRPr="00014302">
        <w:t xml:space="preserve">Several factors make synthetic speech detection challenging. Speech signals vary significantly across speakers, accents, and recording devices. Synthetic speech systems are continuously improving, reducing the effectiveness of handcrafted detection rules. Environmental conditions such as noise and </w:t>
      </w:r>
      <w:r w:rsidRPr="00014302">
        <w:lastRenderedPageBreak/>
        <w:t>reverberation further complicate the detection process. Addressing these challenges requires the extraction of meaningful acoustic features and the use of data-driven learning models capable of capturing subtle spectral patterns.</w:t>
      </w:r>
    </w:p>
    <w:p w14:paraId="18A9428A" w14:textId="41D874B0" w:rsidR="00014302" w:rsidRPr="00014302" w:rsidRDefault="00014302" w:rsidP="00014302">
      <w:pPr>
        <w:rPr>
          <w:sz w:val="28"/>
          <w:szCs w:val="28"/>
        </w:rPr>
      </w:pPr>
    </w:p>
    <w:p w14:paraId="306A60EE" w14:textId="7FBC5C6D" w:rsidR="00014302" w:rsidRPr="00014302" w:rsidRDefault="00014302" w:rsidP="00D91275">
      <w:pPr>
        <w:pStyle w:val="Heading2"/>
      </w:pPr>
      <w:bookmarkStart w:id="17" w:name="_Toc219654091"/>
      <w:r w:rsidRPr="00014302">
        <w:t>Goals and Objectives</w:t>
      </w:r>
      <w:bookmarkEnd w:id="17"/>
    </w:p>
    <w:p w14:paraId="7C155829" w14:textId="77777777" w:rsidR="00014302" w:rsidRPr="00014302" w:rsidRDefault="00014302" w:rsidP="00D91275">
      <w:r w:rsidRPr="00014302">
        <w:t>The primary goals and objectives of this project are:</w:t>
      </w:r>
    </w:p>
    <w:p w14:paraId="59E40498" w14:textId="77777777" w:rsidR="00014302" w:rsidRPr="00014302" w:rsidRDefault="00014302" w:rsidP="00D91275">
      <w:pPr>
        <w:pStyle w:val="ListParagraph"/>
        <w:numPr>
          <w:ilvl w:val="0"/>
          <w:numId w:val="95"/>
        </w:numPr>
      </w:pPr>
      <w:r w:rsidRPr="00014302">
        <w:t>To analyze and detect AI-generated and spoofed speech</w:t>
      </w:r>
    </w:p>
    <w:p w14:paraId="1B91240C" w14:textId="77777777" w:rsidR="00014302" w:rsidRPr="00014302" w:rsidRDefault="00014302" w:rsidP="00D91275">
      <w:pPr>
        <w:pStyle w:val="ListParagraph"/>
        <w:numPr>
          <w:ilvl w:val="0"/>
          <w:numId w:val="95"/>
        </w:numPr>
      </w:pPr>
      <w:r w:rsidRPr="00014302">
        <w:t xml:space="preserve">To utilize benchmark datasets such as </w:t>
      </w:r>
      <w:proofErr w:type="spellStart"/>
      <w:r w:rsidRPr="00014302">
        <w:t>ASVspoof</w:t>
      </w:r>
      <w:proofErr w:type="spellEnd"/>
      <w:r w:rsidRPr="00014302">
        <w:t xml:space="preserve"> 2021 for evaluation</w:t>
      </w:r>
    </w:p>
    <w:p w14:paraId="2A209842" w14:textId="263E1593" w:rsidR="00014302" w:rsidRPr="00014302" w:rsidRDefault="00D91275" w:rsidP="00D91275">
      <w:pPr>
        <w:pStyle w:val="ListParagraph"/>
        <w:numPr>
          <w:ilvl w:val="0"/>
          <w:numId w:val="95"/>
        </w:numPr>
      </w:pPr>
      <w:r w:rsidRPr="00014302">
        <w:t>Extracting</w:t>
      </w:r>
      <w:r w:rsidR="00014302" w:rsidRPr="00014302">
        <w:t xml:space="preserve"> discriminative acoustic features for classification</w:t>
      </w:r>
    </w:p>
    <w:p w14:paraId="3F7DE2C9" w14:textId="77777777" w:rsidR="00014302" w:rsidRPr="00014302" w:rsidRDefault="00014302" w:rsidP="00D91275">
      <w:pPr>
        <w:pStyle w:val="ListParagraph"/>
        <w:numPr>
          <w:ilvl w:val="0"/>
          <w:numId w:val="95"/>
        </w:numPr>
      </w:pPr>
      <w:r w:rsidRPr="00014302">
        <w:t>To design a modular framework that supports future feature fusion</w:t>
      </w:r>
    </w:p>
    <w:p w14:paraId="5B720572" w14:textId="77777777" w:rsidR="00014302" w:rsidRPr="00014302" w:rsidRDefault="00014302" w:rsidP="00D91275">
      <w:pPr>
        <w:pStyle w:val="ListParagraph"/>
        <w:numPr>
          <w:ilvl w:val="0"/>
          <w:numId w:val="95"/>
        </w:numPr>
      </w:pPr>
      <w:r w:rsidRPr="00014302">
        <w:t>To improve robustness against unseen spoofing attacks</w:t>
      </w:r>
    </w:p>
    <w:p w14:paraId="4047CABE" w14:textId="2801504B" w:rsidR="00014302" w:rsidRPr="00014302" w:rsidRDefault="00014302" w:rsidP="00014302">
      <w:pPr>
        <w:rPr>
          <w:sz w:val="28"/>
          <w:szCs w:val="28"/>
        </w:rPr>
      </w:pPr>
    </w:p>
    <w:p w14:paraId="1D39BD2F" w14:textId="77777777" w:rsidR="00014302" w:rsidRPr="00014302" w:rsidRDefault="00014302" w:rsidP="00D91275">
      <w:pPr>
        <w:pStyle w:val="Heading2"/>
      </w:pPr>
      <w:bookmarkStart w:id="18" w:name="_Toc219654092"/>
      <w:r w:rsidRPr="00014302">
        <w:t>1.6 Project Scope</w:t>
      </w:r>
      <w:bookmarkEnd w:id="18"/>
    </w:p>
    <w:p w14:paraId="4B1B659A" w14:textId="77777777" w:rsidR="00014302" w:rsidRDefault="00014302" w:rsidP="00D91275">
      <w:r w:rsidRPr="00014302">
        <w:t>The scope of this project is limited to offline analysis of speech recordings using deep learning techniques. The focus is on feature extraction and classification for synthetic speech detection. Real-time implementation, multilingual speech analysis, and hardware-based solutions are not considered within the current scope of this work.</w:t>
      </w:r>
    </w:p>
    <w:p w14:paraId="76724AE6" w14:textId="77777777" w:rsidR="00F849A9" w:rsidRDefault="00F849A9" w:rsidP="00014302">
      <w:pPr>
        <w:rPr>
          <w:sz w:val="28"/>
          <w:szCs w:val="28"/>
        </w:rPr>
      </w:pPr>
    </w:p>
    <w:p w14:paraId="1C1D087C" w14:textId="77777777" w:rsidR="00F849A9" w:rsidRDefault="00F849A9" w:rsidP="00014302">
      <w:pPr>
        <w:rPr>
          <w:sz w:val="28"/>
          <w:szCs w:val="28"/>
        </w:rPr>
      </w:pPr>
    </w:p>
    <w:p w14:paraId="18BDFE5B" w14:textId="77777777" w:rsidR="00F849A9" w:rsidRDefault="00F849A9" w:rsidP="00014302">
      <w:pPr>
        <w:rPr>
          <w:sz w:val="28"/>
          <w:szCs w:val="28"/>
        </w:rPr>
      </w:pPr>
    </w:p>
    <w:p w14:paraId="12E38605" w14:textId="77777777" w:rsidR="00F849A9" w:rsidRDefault="00F849A9" w:rsidP="00014302">
      <w:pPr>
        <w:rPr>
          <w:sz w:val="28"/>
          <w:szCs w:val="28"/>
        </w:rPr>
      </w:pPr>
    </w:p>
    <w:p w14:paraId="35F5738D" w14:textId="77777777" w:rsidR="00F849A9" w:rsidRDefault="00F849A9" w:rsidP="00014302">
      <w:pPr>
        <w:rPr>
          <w:sz w:val="28"/>
          <w:szCs w:val="28"/>
        </w:rPr>
      </w:pPr>
    </w:p>
    <w:p w14:paraId="05FA3936" w14:textId="72C8363D" w:rsidR="00F849A9" w:rsidRPr="00014302" w:rsidRDefault="00D91275" w:rsidP="00D91275">
      <w:pPr>
        <w:rPr>
          <w:sz w:val="28"/>
          <w:szCs w:val="28"/>
        </w:rPr>
      </w:pPr>
      <w:r>
        <w:rPr>
          <w:sz w:val="28"/>
          <w:szCs w:val="28"/>
        </w:rPr>
        <w:br w:type="page"/>
      </w:r>
    </w:p>
    <w:p w14:paraId="1DC35B94" w14:textId="0C81748E" w:rsidR="00E0211E" w:rsidRPr="00F849A9" w:rsidRDefault="00F849A9" w:rsidP="00F849A9">
      <w:pPr>
        <w:jc w:val="center"/>
        <w:rPr>
          <w:b/>
          <w:bCs/>
          <w:sz w:val="28"/>
          <w:szCs w:val="28"/>
        </w:rPr>
      </w:pPr>
      <w:r w:rsidRPr="00F849A9">
        <w:rPr>
          <w:b/>
          <w:bCs/>
          <w:sz w:val="28"/>
          <w:szCs w:val="28"/>
        </w:rPr>
        <w:lastRenderedPageBreak/>
        <w:t>Overall Hybrid FASSD System Architecture</w:t>
      </w:r>
    </w:p>
    <w:p w14:paraId="62AE6F02" w14:textId="4D7A355A" w:rsidR="00B04609" w:rsidRDefault="00B04609" w:rsidP="00B04609"/>
    <w:p w14:paraId="11834852" w14:textId="70057FDE" w:rsidR="002F44B6" w:rsidRDefault="00A1335B" w:rsidP="00B04609">
      <w:r>
        <w:rPr>
          <w:noProof/>
        </w:rPr>
        <mc:AlternateContent>
          <mc:Choice Requires="wps">
            <w:drawing>
              <wp:anchor distT="0" distB="0" distL="114300" distR="114300" simplePos="0" relativeHeight="251682304" behindDoc="0" locked="0" layoutInCell="1" allowOverlap="1" wp14:anchorId="1E074875" wp14:editId="1E284E11">
                <wp:simplePos x="0" y="0"/>
                <wp:positionH relativeFrom="column">
                  <wp:posOffset>1063625</wp:posOffset>
                </wp:positionH>
                <wp:positionV relativeFrom="paragraph">
                  <wp:posOffset>7736840</wp:posOffset>
                </wp:positionV>
                <wp:extent cx="3605530" cy="635"/>
                <wp:effectExtent l="0" t="0" r="0" b="0"/>
                <wp:wrapTopAndBottom/>
                <wp:docPr id="1911682320" name="Text Box 1"/>
                <wp:cNvGraphicFramePr/>
                <a:graphic xmlns:a="http://schemas.openxmlformats.org/drawingml/2006/main">
                  <a:graphicData uri="http://schemas.microsoft.com/office/word/2010/wordprocessingShape">
                    <wps:wsp>
                      <wps:cNvSpPr txBox="1"/>
                      <wps:spPr>
                        <a:xfrm>
                          <a:off x="0" y="0"/>
                          <a:ext cx="3605530" cy="635"/>
                        </a:xfrm>
                        <a:prstGeom prst="rect">
                          <a:avLst/>
                        </a:prstGeom>
                        <a:solidFill>
                          <a:prstClr val="white"/>
                        </a:solidFill>
                        <a:ln>
                          <a:noFill/>
                        </a:ln>
                      </wps:spPr>
                      <wps:txbx>
                        <w:txbxContent>
                          <w:p w14:paraId="01FF67CF" w14:textId="3C2FC590" w:rsidR="00A1335B" w:rsidRPr="009C60F4" w:rsidRDefault="00A1335B" w:rsidP="00A1335B">
                            <w:pPr>
                              <w:pStyle w:val="Caption"/>
                              <w:rPr>
                                <w:noProof/>
                                <w:sz w:val="22"/>
                              </w:rPr>
                            </w:pPr>
                            <w:bookmarkStart w:id="19" w:name="_Toc219653962"/>
                            <w:r>
                              <w:t xml:space="preserve">Figure </w:t>
                            </w:r>
                            <w:r>
                              <w:fldChar w:fldCharType="begin"/>
                            </w:r>
                            <w:r>
                              <w:instrText xml:space="preserve"> SEQ Figure \* ARABIC </w:instrText>
                            </w:r>
                            <w:r>
                              <w:fldChar w:fldCharType="separate"/>
                            </w:r>
                            <w:r>
                              <w:rPr>
                                <w:noProof/>
                              </w:rPr>
                              <w:t>1</w:t>
                            </w:r>
                            <w:r>
                              <w:fldChar w:fldCharType="end"/>
                            </w:r>
                            <w:r>
                              <w:t xml:space="preserve">: FASSD System </w:t>
                            </w:r>
                            <w:r w:rsidRPr="00A1335B">
                              <w:t>Architecture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074875" id="_x0000_t202" coordsize="21600,21600" o:spt="202" path="m,l,21600r21600,l21600,xe">
                <v:stroke joinstyle="miter"/>
                <v:path gradientshapeok="t" o:connecttype="rect"/>
              </v:shapetype>
              <v:shape id="Text Box 1" o:spid="_x0000_s1026" type="#_x0000_t202" style="position:absolute;margin-left:83.75pt;margin-top:609.2pt;width:283.9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" stroked="f">
                <v:textbox style="mso-fit-shape-to-text:t" inset="0,0,0,0">
                  <w:txbxContent>
                    <w:p w14:paraId="01FF67CF" w14:textId="3C2FC590" w:rsidR="00A1335B" w:rsidRPr="009C60F4" w:rsidRDefault="00A1335B" w:rsidP="00A1335B">
                      <w:pPr>
                        <w:pStyle w:val="Caption"/>
                        <w:rPr>
                          <w:noProof/>
                          <w:sz w:val="22"/>
                        </w:rPr>
                      </w:pPr>
                      <w:bookmarkStart w:id="20" w:name="_Toc219653962"/>
                      <w:r>
                        <w:t xml:space="preserve">Figure </w:t>
                      </w:r>
                      <w:r>
                        <w:fldChar w:fldCharType="begin"/>
                      </w:r>
                      <w:r>
                        <w:instrText xml:space="preserve"> SEQ Figure \* ARABIC </w:instrText>
                      </w:r>
                      <w:r>
                        <w:fldChar w:fldCharType="separate"/>
                      </w:r>
                      <w:r>
                        <w:rPr>
                          <w:noProof/>
                        </w:rPr>
                        <w:t>1</w:t>
                      </w:r>
                      <w:r>
                        <w:fldChar w:fldCharType="end"/>
                      </w:r>
                      <w:r>
                        <w:t xml:space="preserve">: FASSD System </w:t>
                      </w:r>
                      <w:r w:rsidRPr="00A1335B">
                        <w:t>Architecture</w:t>
                      </w:r>
                      <w:bookmarkEnd w:id="20"/>
                    </w:p>
                  </w:txbxContent>
                </v:textbox>
                <w10:wrap type="topAndBottom"/>
              </v:shape>
            </w:pict>
          </mc:Fallback>
        </mc:AlternateContent>
      </w:r>
      <w:r w:rsidR="00D91275">
        <w:rPr>
          <w:noProof/>
        </w:rPr>
        <w:drawing>
          <wp:anchor distT="0" distB="0" distL="114300" distR="114300" simplePos="0" relativeHeight="251677184" behindDoc="1" locked="0" layoutInCell="1" allowOverlap="1" wp14:anchorId="179CB63A" wp14:editId="755776C4">
            <wp:simplePos x="0" y="0"/>
            <wp:positionH relativeFrom="margin">
              <wp:align>center</wp:align>
            </wp:positionH>
            <wp:positionV relativeFrom="paragraph">
              <wp:posOffset>245745</wp:posOffset>
            </wp:positionV>
            <wp:extent cx="3605530" cy="7433945"/>
            <wp:effectExtent l="0" t="0" r="0" b="0"/>
            <wp:wrapTopAndBottom/>
            <wp:docPr id="1455060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60402" name="Picture 14550604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5530" cy="7433945"/>
                    </a:xfrm>
                    <a:prstGeom prst="rect">
                      <a:avLst/>
                    </a:prstGeom>
                  </pic:spPr>
                </pic:pic>
              </a:graphicData>
            </a:graphic>
          </wp:anchor>
        </w:drawing>
      </w:r>
    </w:p>
    <w:p w14:paraId="7977DEAF" w14:textId="77777777" w:rsidR="00B04609" w:rsidRDefault="00B04609" w:rsidP="00B04609"/>
    <w:p w14:paraId="10756473" w14:textId="0C368CF4" w:rsidR="00D91275" w:rsidRDefault="00D91275" w:rsidP="00A1335B"/>
    <w:p w14:paraId="7C2F50AC" w14:textId="7CFBFB9C" w:rsidR="00D91275" w:rsidRDefault="00D91275" w:rsidP="00D91275">
      <w:r>
        <w:br w:type="page"/>
      </w:r>
    </w:p>
    <w:p w14:paraId="4DC95FD0" w14:textId="38F7CD00" w:rsidR="00E0211E" w:rsidRPr="00D91275" w:rsidRDefault="00B04609" w:rsidP="00921F40">
      <w:pPr>
        <w:pStyle w:val="Heading1"/>
      </w:pPr>
      <w:bookmarkStart w:id="21" w:name="_Toc219654093"/>
      <w:r>
        <w:rPr>
          <w:rStyle w:val="Strong"/>
          <w:b/>
        </w:rPr>
        <w:lastRenderedPageBreak/>
        <w:t xml:space="preserve">Chapter 2: </w:t>
      </w:r>
      <w:r w:rsidRPr="00D91275">
        <w:rPr>
          <w:rStyle w:val="Strong"/>
          <w:b/>
        </w:rPr>
        <w:t>Literature</w:t>
      </w:r>
      <w:r>
        <w:rPr>
          <w:rStyle w:val="Strong"/>
          <w:b/>
        </w:rPr>
        <w:t xml:space="preserve"> Review / Related Work</w:t>
      </w:r>
      <w:bookmarkEnd w:id="21"/>
    </w:p>
    <w:p w14:paraId="4E7CF29F" w14:textId="77777777" w:rsidR="00D91275" w:rsidRDefault="00D91275" w:rsidP="00D91275"/>
    <w:p w14:paraId="510C485B" w14:textId="69F09B26" w:rsidR="00E0211E" w:rsidRDefault="00E0211E" w:rsidP="00D91275">
      <w:r w:rsidRPr="00014302">
        <w:t xml:space="preserve">Early approaches to synthetic speech detection relied on handcrafted features such as MFCCs and CQCCs combined with statistical classifiers. Recent research has shifted towards deep learning methods using CNNs and raw waveform or spectrogram inputs. The </w:t>
      </w:r>
      <w:proofErr w:type="spellStart"/>
      <w:r w:rsidRPr="00014302">
        <w:t>ASVspoof</w:t>
      </w:r>
      <w:proofErr w:type="spellEnd"/>
      <w:r w:rsidRPr="00014302">
        <w:t xml:space="preserve"> challenges have played a central role in benchmarking spoofing countermeasures, highlighting the effectiveness of spectrogram-based models.</w:t>
      </w:r>
      <w:r w:rsidRPr="00014302">
        <w:br/>
        <w:t>However, many studies focus on controlled datasets and lack robustness in real-world environments. Recent works suggest that incorporating environmental acoustic cues can improve detection performance. This project builds on these findings by first establishing a strong spectrogram-based baseline and then extending towards environmental feature integration.</w:t>
      </w:r>
    </w:p>
    <w:p w14:paraId="50C5A299" w14:textId="77777777" w:rsidR="00D91275" w:rsidRDefault="00D91275" w:rsidP="00D91275"/>
    <w:p w14:paraId="146B059F" w14:textId="16A6342B" w:rsidR="00A1335B" w:rsidRDefault="00A1335B" w:rsidP="00A1335B">
      <w:pPr>
        <w:pStyle w:val="Caption"/>
      </w:pPr>
      <w:bookmarkStart w:id="22" w:name="_Toc219653957"/>
      <w:r>
        <w:t xml:space="preserve">Table </w:t>
      </w:r>
      <w:r>
        <w:fldChar w:fldCharType="begin"/>
      </w:r>
      <w:r>
        <w:instrText xml:space="preserve"> SEQ Table \* ARABIC </w:instrText>
      </w:r>
      <w:r>
        <w:fldChar w:fldCharType="separate"/>
      </w:r>
      <w:r>
        <w:rPr>
          <w:noProof/>
        </w:rPr>
        <w:t>2</w:t>
      </w:r>
      <w:r>
        <w:fldChar w:fldCharType="end"/>
      </w:r>
      <w:r>
        <w:t>: Literature Review</w:t>
      </w:r>
      <w:bookmarkEnd w:id="22"/>
    </w:p>
    <w:tbl>
      <w:tblPr>
        <w:tblStyle w:val="TableGrid"/>
        <w:tblW w:w="10829" w:type="dxa"/>
        <w:tblLook w:val="0600" w:firstRow="0" w:lastRow="0" w:firstColumn="0" w:lastColumn="0" w:noHBand="1" w:noVBand="1"/>
      </w:tblPr>
      <w:tblGrid>
        <w:gridCol w:w="1778"/>
        <w:gridCol w:w="5078"/>
        <w:gridCol w:w="3973"/>
      </w:tblGrid>
      <w:tr w:rsidR="008E43D4" w:rsidRPr="008E43D4" w14:paraId="04757CC7" w14:textId="77777777" w:rsidTr="00580593">
        <w:trPr>
          <w:trHeight w:val="380"/>
        </w:trPr>
        <w:tc>
          <w:tcPr>
            <w:tcW w:w="1778" w:type="dxa"/>
            <w:hideMark/>
          </w:tcPr>
          <w:p w14:paraId="6F177775" w14:textId="77777777" w:rsidR="008E43D4" w:rsidRPr="008E43D4" w:rsidRDefault="008E43D4" w:rsidP="008E43D4">
            <w:pPr>
              <w:pStyle w:val="NormalWeb"/>
            </w:pPr>
            <w:r w:rsidRPr="008E43D4">
              <w:rPr>
                <w:b/>
                <w:bCs/>
              </w:rPr>
              <w:t>Study</w:t>
            </w:r>
          </w:p>
        </w:tc>
        <w:tc>
          <w:tcPr>
            <w:tcW w:w="5078" w:type="dxa"/>
            <w:hideMark/>
          </w:tcPr>
          <w:p w14:paraId="724EBCF6" w14:textId="77777777" w:rsidR="008E43D4" w:rsidRPr="008E43D4" w:rsidRDefault="008E43D4" w:rsidP="008E43D4">
            <w:pPr>
              <w:pStyle w:val="NormalWeb"/>
            </w:pPr>
            <w:r w:rsidRPr="008E43D4">
              <w:rPr>
                <w:b/>
                <w:bCs/>
              </w:rPr>
              <w:t>Work Summary</w:t>
            </w:r>
          </w:p>
        </w:tc>
        <w:tc>
          <w:tcPr>
            <w:tcW w:w="3973" w:type="dxa"/>
            <w:hideMark/>
          </w:tcPr>
          <w:p w14:paraId="51B41424" w14:textId="77777777" w:rsidR="008E43D4" w:rsidRPr="008E43D4" w:rsidRDefault="008E43D4" w:rsidP="008E43D4">
            <w:pPr>
              <w:pStyle w:val="NormalWeb"/>
            </w:pPr>
            <w:r w:rsidRPr="008E43D4">
              <w:rPr>
                <w:b/>
                <w:bCs/>
              </w:rPr>
              <w:t>Limitations &amp; Comments</w:t>
            </w:r>
          </w:p>
        </w:tc>
      </w:tr>
      <w:tr w:rsidR="008E43D4" w:rsidRPr="008E43D4" w14:paraId="474BC14C" w14:textId="77777777" w:rsidTr="00580593">
        <w:trPr>
          <w:trHeight w:val="894"/>
        </w:trPr>
        <w:tc>
          <w:tcPr>
            <w:tcW w:w="1778" w:type="dxa"/>
            <w:hideMark/>
          </w:tcPr>
          <w:p w14:paraId="2A408DA6" w14:textId="77777777" w:rsidR="008E43D4" w:rsidRPr="008E43D4" w:rsidRDefault="008E43D4" w:rsidP="008E43D4">
            <w:pPr>
              <w:pStyle w:val="NormalWeb"/>
            </w:pPr>
            <w:proofErr w:type="spellStart"/>
            <w:r w:rsidRPr="008E43D4">
              <w:rPr>
                <w:b/>
                <w:bCs/>
              </w:rPr>
              <w:t>ASVspoof</w:t>
            </w:r>
            <w:proofErr w:type="spellEnd"/>
            <w:r w:rsidRPr="008E43D4">
              <w:rPr>
                <w:b/>
                <w:bCs/>
              </w:rPr>
              <w:t xml:space="preserve"> Challenges (2015–2021)</w:t>
            </w:r>
          </w:p>
        </w:tc>
        <w:tc>
          <w:tcPr>
            <w:tcW w:w="5078" w:type="dxa"/>
            <w:hideMark/>
          </w:tcPr>
          <w:p w14:paraId="0986EB5B" w14:textId="77777777" w:rsidR="008E43D4" w:rsidRPr="008E43D4" w:rsidRDefault="008E43D4" w:rsidP="008E43D4">
            <w:pPr>
              <w:pStyle w:val="NormalWeb"/>
            </w:pPr>
            <w:r w:rsidRPr="008E43D4">
              <w:t>Released large benchmark datasets for detecting spoofed audio (Logical Access – TTS/VC, Physical Access – replay). Provided baseline systems with cepstral features (MFCC, LFCC, CQCC) and simple classifiers (GMM, SVM, LCNN).</w:t>
            </w:r>
          </w:p>
        </w:tc>
        <w:tc>
          <w:tcPr>
            <w:tcW w:w="3973" w:type="dxa"/>
            <w:hideMark/>
          </w:tcPr>
          <w:p w14:paraId="17FFB191" w14:textId="77777777" w:rsidR="008E43D4" w:rsidRPr="008E43D4" w:rsidRDefault="008E43D4" w:rsidP="008E43D4">
            <w:pPr>
              <w:pStyle w:val="NormalWeb"/>
            </w:pPr>
            <w:r w:rsidRPr="008E43D4">
              <w:t xml:space="preserve">Established global standards, but detection models often </w:t>
            </w:r>
            <w:r w:rsidRPr="008E43D4">
              <w:rPr>
                <w:b/>
                <w:bCs/>
              </w:rPr>
              <w:t>overfit to known attacks</w:t>
            </w:r>
            <w:r w:rsidRPr="008E43D4">
              <w:t xml:space="preserve"> and perform poorly on </w:t>
            </w:r>
            <w:r w:rsidRPr="008E43D4">
              <w:rPr>
                <w:b/>
                <w:bCs/>
              </w:rPr>
              <w:t>unseen vocoders and real-world noise</w:t>
            </w:r>
            <w:r w:rsidRPr="008E43D4">
              <w:t>.</w:t>
            </w:r>
          </w:p>
        </w:tc>
      </w:tr>
      <w:tr w:rsidR="008E43D4" w:rsidRPr="008E43D4" w14:paraId="0D59C6F3" w14:textId="77777777" w:rsidTr="00580593">
        <w:trPr>
          <w:trHeight w:val="894"/>
        </w:trPr>
        <w:tc>
          <w:tcPr>
            <w:tcW w:w="1778" w:type="dxa"/>
            <w:hideMark/>
          </w:tcPr>
          <w:p w14:paraId="40434E3C" w14:textId="77777777" w:rsidR="008E43D4" w:rsidRPr="008E43D4" w:rsidRDefault="008E43D4" w:rsidP="008E43D4">
            <w:pPr>
              <w:pStyle w:val="NormalWeb"/>
            </w:pPr>
            <w:r w:rsidRPr="008E43D4">
              <w:rPr>
                <w:b/>
                <w:bCs/>
                <w:lang w:val="it-IT"/>
              </w:rPr>
              <w:t>Li et al. (2025) – SONAR Framework</w:t>
            </w:r>
          </w:p>
        </w:tc>
        <w:tc>
          <w:tcPr>
            <w:tcW w:w="5078" w:type="dxa"/>
            <w:hideMark/>
          </w:tcPr>
          <w:p w14:paraId="711D3487" w14:textId="77777777" w:rsidR="008E43D4" w:rsidRPr="008E43D4" w:rsidRDefault="008E43D4" w:rsidP="008E43D4">
            <w:pPr>
              <w:pStyle w:val="NormalWeb"/>
            </w:pPr>
            <w:r w:rsidRPr="008E43D4">
              <w:t xml:space="preserve">Built a </w:t>
            </w:r>
            <w:r w:rsidRPr="008E43D4">
              <w:rPr>
                <w:b/>
                <w:bCs/>
              </w:rPr>
              <w:t>benchmark framework</w:t>
            </w:r>
            <w:r w:rsidRPr="008E43D4">
              <w:t xml:space="preserve"> using 9 diverse TTS platforms, including foundation-model-based detectors. Compared 11 detection models (RawNet2, AASIST, Whisper, </w:t>
            </w:r>
            <w:proofErr w:type="spellStart"/>
            <w:r w:rsidRPr="008E43D4">
              <w:t>HuBERT</w:t>
            </w:r>
            <w:proofErr w:type="spellEnd"/>
            <w:r w:rsidRPr="008E43D4">
              <w:t>, Wav2Vec2, etc.) across languages and vocoders.</w:t>
            </w:r>
          </w:p>
        </w:tc>
        <w:tc>
          <w:tcPr>
            <w:tcW w:w="3973" w:type="dxa"/>
            <w:hideMark/>
          </w:tcPr>
          <w:p w14:paraId="08750BFE" w14:textId="77777777" w:rsidR="008E43D4" w:rsidRPr="008E43D4" w:rsidRDefault="008E43D4" w:rsidP="008E43D4">
            <w:pPr>
              <w:pStyle w:val="NormalWeb"/>
            </w:pPr>
            <w:r w:rsidRPr="008E43D4">
              <w:t xml:space="preserve">Showed foundation models (Whisper, Wav2Vec2) generalize better, but even they fail on </w:t>
            </w:r>
            <w:r w:rsidRPr="008E43D4">
              <w:rPr>
                <w:b/>
                <w:bCs/>
              </w:rPr>
              <w:t>in-the-wild manipulations</w:t>
            </w:r>
            <w:r w:rsidRPr="008E43D4">
              <w:t xml:space="preserve">; system is </w:t>
            </w:r>
            <w:r w:rsidRPr="008E43D4">
              <w:rPr>
                <w:b/>
                <w:bCs/>
              </w:rPr>
              <w:t>resource-intensive</w:t>
            </w:r>
            <w:r w:rsidRPr="008E43D4">
              <w:t>.</w:t>
            </w:r>
          </w:p>
        </w:tc>
      </w:tr>
      <w:tr w:rsidR="008E43D4" w:rsidRPr="008E43D4" w14:paraId="4F26AA1C" w14:textId="77777777" w:rsidTr="00580593">
        <w:trPr>
          <w:trHeight w:val="953"/>
        </w:trPr>
        <w:tc>
          <w:tcPr>
            <w:tcW w:w="1778" w:type="dxa"/>
            <w:hideMark/>
          </w:tcPr>
          <w:p w14:paraId="48320A2E" w14:textId="77777777" w:rsidR="008E43D4" w:rsidRPr="008E43D4" w:rsidRDefault="008E43D4" w:rsidP="008E43D4">
            <w:pPr>
              <w:pStyle w:val="NormalWeb"/>
            </w:pPr>
            <w:proofErr w:type="spellStart"/>
            <w:r w:rsidRPr="008E43D4">
              <w:rPr>
                <w:b/>
                <w:bCs/>
              </w:rPr>
              <w:t>Ahmadiadli</w:t>
            </w:r>
            <w:proofErr w:type="spellEnd"/>
            <w:r w:rsidRPr="008E43D4">
              <w:rPr>
                <w:b/>
                <w:bCs/>
              </w:rPr>
              <w:t xml:space="preserve"> et al. (2025)</w:t>
            </w:r>
          </w:p>
        </w:tc>
        <w:tc>
          <w:tcPr>
            <w:tcW w:w="5078" w:type="dxa"/>
            <w:hideMark/>
          </w:tcPr>
          <w:p w14:paraId="42BD5F80" w14:textId="77777777" w:rsidR="008E43D4" w:rsidRPr="008E43D4" w:rsidRDefault="008E43D4" w:rsidP="008E43D4">
            <w:pPr>
              <w:pStyle w:val="NormalWeb"/>
            </w:pPr>
            <w:r w:rsidRPr="008E43D4">
              <w:t xml:space="preserve">Proposed </w:t>
            </w:r>
            <w:r w:rsidRPr="008E43D4">
              <w:rPr>
                <w:b/>
                <w:bCs/>
              </w:rPr>
              <w:t>identity-independent deepfake detection</w:t>
            </w:r>
            <w:r w:rsidRPr="008E43D4">
              <w:t xml:space="preserve"> by introducing </w:t>
            </w:r>
            <w:r w:rsidRPr="008E43D4">
              <w:rPr>
                <w:b/>
                <w:bCs/>
              </w:rPr>
              <w:t>Artifact Detection Modules (ADM)</w:t>
            </w:r>
            <w:r w:rsidRPr="008E43D4">
              <w:t>. Focused on removing “identity leakage” where models confuse speaker traits with forgery artifacts. Used dynamic artifact generation (frequency swaps, noise injection).</w:t>
            </w:r>
          </w:p>
        </w:tc>
        <w:tc>
          <w:tcPr>
            <w:tcW w:w="3973" w:type="dxa"/>
            <w:hideMark/>
          </w:tcPr>
          <w:p w14:paraId="760594B4" w14:textId="77777777" w:rsidR="008E43D4" w:rsidRPr="008E43D4" w:rsidRDefault="008E43D4" w:rsidP="008E43D4">
            <w:pPr>
              <w:pStyle w:val="NormalWeb"/>
            </w:pPr>
            <w:r w:rsidRPr="008E43D4">
              <w:t xml:space="preserve">Strong cross-dataset performance gains, but pipeline is </w:t>
            </w:r>
            <w:r w:rsidRPr="008E43D4">
              <w:rPr>
                <w:b/>
                <w:bCs/>
              </w:rPr>
              <w:t>complex</w:t>
            </w:r>
            <w:r w:rsidRPr="008E43D4">
              <w:t xml:space="preserve">, relies on </w:t>
            </w:r>
            <w:r w:rsidRPr="008E43D4">
              <w:rPr>
                <w:b/>
                <w:bCs/>
              </w:rPr>
              <w:t>large labeled datasets</w:t>
            </w:r>
            <w:r w:rsidRPr="008E43D4">
              <w:t>, and training is computationally costly.</w:t>
            </w:r>
          </w:p>
        </w:tc>
      </w:tr>
      <w:tr w:rsidR="008E43D4" w:rsidRPr="008E43D4" w14:paraId="5C2ED40E" w14:textId="77777777" w:rsidTr="00580593">
        <w:trPr>
          <w:trHeight w:val="894"/>
        </w:trPr>
        <w:tc>
          <w:tcPr>
            <w:tcW w:w="1778" w:type="dxa"/>
            <w:hideMark/>
          </w:tcPr>
          <w:p w14:paraId="1958E398" w14:textId="77777777" w:rsidR="008E43D4" w:rsidRPr="008E43D4" w:rsidRDefault="008E43D4" w:rsidP="008E43D4">
            <w:pPr>
              <w:pStyle w:val="NormalWeb"/>
            </w:pPr>
            <w:r w:rsidRPr="008E43D4">
              <w:rPr>
                <w:b/>
                <w:bCs/>
                <w:lang w:val="da-DK"/>
              </w:rPr>
              <w:t>Yang et al. (2025) – Forensic Features</w:t>
            </w:r>
          </w:p>
        </w:tc>
        <w:tc>
          <w:tcPr>
            <w:tcW w:w="5078" w:type="dxa"/>
            <w:hideMark/>
          </w:tcPr>
          <w:p w14:paraId="021FF585" w14:textId="77777777" w:rsidR="008E43D4" w:rsidRPr="008E43D4" w:rsidRDefault="008E43D4" w:rsidP="008E43D4">
            <w:pPr>
              <w:pStyle w:val="NormalWeb"/>
            </w:pPr>
            <w:r w:rsidRPr="008E43D4">
              <w:t xml:space="preserve">Investigated </w:t>
            </w:r>
            <w:r w:rsidRPr="008E43D4">
              <w:rPr>
                <w:b/>
                <w:bCs/>
              </w:rPr>
              <w:t>segmental speech features</w:t>
            </w:r>
            <w:r w:rsidRPr="008E43D4">
              <w:t xml:space="preserve"> (formants, vowel articulation, phonetic cues) commonly used in </w:t>
            </w:r>
            <w:r w:rsidRPr="008E43D4">
              <w:rPr>
                <w:b/>
                <w:bCs/>
              </w:rPr>
              <w:t>forensic voice comparison</w:t>
            </w:r>
            <w:r w:rsidRPr="008E43D4">
              <w:t>. Demonstrated that such interpretable features outperform global features in detecting fakes.</w:t>
            </w:r>
          </w:p>
        </w:tc>
        <w:tc>
          <w:tcPr>
            <w:tcW w:w="3973" w:type="dxa"/>
            <w:hideMark/>
          </w:tcPr>
          <w:p w14:paraId="1F1AA4BE" w14:textId="77777777" w:rsidR="008E43D4" w:rsidRPr="008E43D4" w:rsidRDefault="008E43D4" w:rsidP="008E43D4">
            <w:pPr>
              <w:pStyle w:val="NormalWeb"/>
            </w:pPr>
            <w:r w:rsidRPr="008E43D4">
              <w:t xml:space="preserve">Improves </w:t>
            </w:r>
            <w:r w:rsidRPr="008E43D4">
              <w:rPr>
                <w:b/>
                <w:bCs/>
              </w:rPr>
              <w:t>transparency</w:t>
            </w:r>
            <w:r w:rsidRPr="008E43D4">
              <w:t xml:space="preserve"> for legal/forensic settings but tested only on </w:t>
            </w:r>
            <w:r w:rsidRPr="008E43D4">
              <w:rPr>
                <w:b/>
                <w:bCs/>
              </w:rPr>
              <w:t>limited datasets</w:t>
            </w:r>
            <w:r w:rsidRPr="008E43D4">
              <w:t>. May miss subtle artifacts captured by deep models.</w:t>
            </w:r>
          </w:p>
        </w:tc>
      </w:tr>
      <w:tr w:rsidR="008E43D4" w:rsidRPr="008E43D4" w14:paraId="3872B8C1" w14:textId="77777777" w:rsidTr="00580593">
        <w:trPr>
          <w:trHeight w:val="677"/>
        </w:trPr>
        <w:tc>
          <w:tcPr>
            <w:tcW w:w="1778" w:type="dxa"/>
            <w:hideMark/>
          </w:tcPr>
          <w:p w14:paraId="0B8A156D" w14:textId="77777777" w:rsidR="008E43D4" w:rsidRPr="008E43D4" w:rsidRDefault="008E43D4" w:rsidP="008E43D4">
            <w:pPr>
              <w:pStyle w:val="NormalWeb"/>
            </w:pPr>
            <w:r w:rsidRPr="008E43D4">
              <w:rPr>
                <w:b/>
                <w:bCs/>
                <w:lang w:val="da-DK"/>
              </w:rPr>
              <w:t>Tahaoglu et al. (2025) – ResNeXt Model</w:t>
            </w:r>
          </w:p>
        </w:tc>
        <w:tc>
          <w:tcPr>
            <w:tcW w:w="5078" w:type="dxa"/>
            <w:hideMark/>
          </w:tcPr>
          <w:p w14:paraId="4B649F22" w14:textId="77777777" w:rsidR="008E43D4" w:rsidRPr="008E43D4" w:rsidRDefault="008E43D4" w:rsidP="008E43D4">
            <w:pPr>
              <w:pStyle w:val="NormalWeb"/>
            </w:pPr>
            <w:r w:rsidRPr="008E43D4">
              <w:t xml:space="preserve">Combined </w:t>
            </w:r>
            <w:r w:rsidRPr="008E43D4">
              <w:rPr>
                <w:b/>
                <w:bCs/>
              </w:rPr>
              <w:t>spectral features (MFCC, LFCC, CQCC)</w:t>
            </w:r>
            <w:r w:rsidRPr="008E43D4">
              <w:t xml:space="preserve"> with an </w:t>
            </w:r>
            <w:r w:rsidRPr="008E43D4">
              <w:rPr>
                <w:b/>
                <w:bCs/>
              </w:rPr>
              <w:t xml:space="preserve">improved </w:t>
            </w:r>
            <w:proofErr w:type="spellStart"/>
            <w:r w:rsidRPr="008E43D4">
              <w:rPr>
                <w:b/>
                <w:bCs/>
              </w:rPr>
              <w:t>ResNeXt</w:t>
            </w:r>
            <w:proofErr w:type="spellEnd"/>
            <w:r w:rsidRPr="008E43D4">
              <w:rPr>
                <w:b/>
                <w:bCs/>
              </w:rPr>
              <w:t xml:space="preserve"> architecture</w:t>
            </w:r>
            <w:r w:rsidRPr="008E43D4">
              <w:t xml:space="preserve">. Applied feature fusion and multi-layer perceptron for classification. Tested on </w:t>
            </w:r>
            <w:proofErr w:type="spellStart"/>
            <w:r w:rsidRPr="008E43D4">
              <w:t>ASVspoof</w:t>
            </w:r>
            <w:proofErr w:type="spellEnd"/>
            <w:r w:rsidRPr="008E43D4">
              <w:t xml:space="preserve"> 2019 &amp; 2021.</w:t>
            </w:r>
          </w:p>
        </w:tc>
        <w:tc>
          <w:tcPr>
            <w:tcW w:w="3973" w:type="dxa"/>
            <w:hideMark/>
          </w:tcPr>
          <w:p w14:paraId="6E39BF74" w14:textId="77777777" w:rsidR="008E43D4" w:rsidRPr="008E43D4" w:rsidRDefault="008E43D4" w:rsidP="008E43D4">
            <w:pPr>
              <w:pStyle w:val="NormalWeb"/>
            </w:pPr>
            <w:r w:rsidRPr="008E43D4">
              <w:t xml:space="preserve">Achieved very low error rates (EER &lt; 2% on </w:t>
            </w:r>
            <w:proofErr w:type="spellStart"/>
            <w:r w:rsidRPr="008E43D4">
              <w:t>ASVspoof</w:t>
            </w:r>
            <w:proofErr w:type="spellEnd"/>
            <w:r w:rsidRPr="008E43D4">
              <w:t xml:space="preserve"> 2019), but </w:t>
            </w:r>
            <w:r w:rsidRPr="008E43D4">
              <w:rPr>
                <w:b/>
                <w:bCs/>
              </w:rPr>
              <w:t>generalization remains weak</w:t>
            </w:r>
            <w:r w:rsidRPr="008E43D4">
              <w:t xml:space="preserve"> on real-world replay and unseen synthesis methods.</w:t>
            </w:r>
          </w:p>
        </w:tc>
      </w:tr>
      <w:tr w:rsidR="008E43D4" w:rsidRPr="008E43D4" w14:paraId="242CCDD4" w14:textId="77777777" w:rsidTr="00580593">
        <w:trPr>
          <w:trHeight w:val="770"/>
        </w:trPr>
        <w:tc>
          <w:tcPr>
            <w:tcW w:w="1778" w:type="dxa"/>
            <w:hideMark/>
          </w:tcPr>
          <w:p w14:paraId="2426A872" w14:textId="77777777" w:rsidR="008E43D4" w:rsidRPr="008E43D4" w:rsidRDefault="008E43D4" w:rsidP="008E43D4">
            <w:pPr>
              <w:pStyle w:val="NormalWeb"/>
            </w:pPr>
            <w:proofErr w:type="spellStart"/>
            <w:r w:rsidRPr="008E43D4">
              <w:rPr>
                <w:b/>
                <w:bCs/>
              </w:rPr>
              <w:t>Kulangareth</w:t>
            </w:r>
            <w:proofErr w:type="spellEnd"/>
            <w:r w:rsidRPr="008E43D4">
              <w:rPr>
                <w:b/>
                <w:bCs/>
              </w:rPr>
              <w:t xml:space="preserve"> et al. (2024) – Biological Cues</w:t>
            </w:r>
          </w:p>
        </w:tc>
        <w:tc>
          <w:tcPr>
            <w:tcW w:w="5078" w:type="dxa"/>
            <w:hideMark/>
          </w:tcPr>
          <w:p w14:paraId="7A18D934" w14:textId="77777777" w:rsidR="008E43D4" w:rsidRPr="008E43D4" w:rsidRDefault="008E43D4" w:rsidP="008E43D4">
            <w:pPr>
              <w:pStyle w:val="NormalWeb"/>
            </w:pPr>
            <w:r w:rsidRPr="008E43D4">
              <w:t xml:space="preserve">Proposed detecting deepfakes using </w:t>
            </w:r>
            <w:r w:rsidRPr="008E43D4">
              <w:rPr>
                <w:b/>
                <w:bCs/>
              </w:rPr>
              <w:t>speech pause patterns</w:t>
            </w:r>
            <w:r w:rsidRPr="008E43D4">
              <w:t xml:space="preserve"> (respiration, swallowing, cognitive pauses). Built ML models (AdaBoost, SVM, RF) on pause statistics to capture missing “biological markers” in cloned speech.</w:t>
            </w:r>
          </w:p>
        </w:tc>
        <w:tc>
          <w:tcPr>
            <w:tcW w:w="3973" w:type="dxa"/>
            <w:hideMark/>
          </w:tcPr>
          <w:p w14:paraId="26519E26" w14:textId="77777777" w:rsidR="008E43D4" w:rsidRPr="008E43D4" w:rsidRDefault="008E43D4" w:rsidP="008E43D4">
            <w:pPr>
              <w:pStyle w:val="NormalWeb"/>
            </w:pPr>
            <w:r w:rsidRPr="008E43D4">
              <w:t xml:space="preserve">Achieved ~80% accuracy, but performance is </w:t>
            </w:r>
            <w:r w:rsidRPr="008E43D4">
              <w:rPr>
                <w:b/>
                <w:bCs/>
              </w:rPr>
              <w:t>lower than deep learning</w:t>
            </w:r>
            <w:r w:rsidRPr="008E43D4">
              <w:t xml:space="preserve">. Works better as a </w:t>
            </w:r>
            <w:r w:rsidRPr="008E43D4">
              <w:rPr>
                <w:b/>
                <w:bCs/>
              </w:rPr>
              <w:t>complementary forensic cue</w:t>
            </w:r>
            <w:r w:rsidRPr="008E43D4">
              <w:t xml:space="preserve"> rather than standalone.</w:t>
            </w:r>
          </w:p>
        </w:tc>
      </w:tr>
      <w:tr w:rsidR="008E43D4" w:rsidRPr="008E43D4" w14:paraId="5D0CD706" w14:textId="77777777" w:rsidTr="00580593">
        <w:trPr>
          <w:trHeight w:val="894"/>
        </w:trPr>
        <w:tc>
          <w:tcPr>
            <w:tcW w:w="1778" w:type="dxa"/>
            <w:hideMark/>
          </w:tcPr>
          <w:p w14:paraId="65E1166E" w14:textId="77777777" w:rsidR="008E43D4" w:rsidRPr="008E43D4" w:rsidRDefault="008E43D4" w:rsidP="008E43D4">
            <w:pPr>
              <w:pStyle w:val="NormalWeb"/>
            </w:pPr>
            <w:r w:rsidRPr="008E43D4">
              <w:rPr>
                <w:b/>
                <w:bCs/>
              </w:rPr>
              <w:t>Kawa et al. (2023) – Whisper Features</w:t>
            </w:r>
          </w:p>
        </w:tc>
        <w:tc>
          <w:tcPr>
            <w:tcW w:w="5078" w:type="dxa"/>
            <w:hideMark/>
          </w:tcPr>
          <w:p w14:paraId="072660B1" w14:textId="77777777" w:rsidR="008E43D4" w:rsidRPr="008E43D4" w:rsidRDefault="008E43D4" w:rsidP="008E43D4">
            <w:pPr>
              <w:pStyle w:val="NormalWeb"/>
            </w:pPr>
            <w:r w:rsidRPr="008E43D4">
              <w:t xml:space="preserve">Used </w:t>
            </w:r>
            <w:r w:rsidRPr="008E43D4">
              <w:rPr>
                <w:b/>
                <w:bCs/>
              </w:rPr>
              <w:t>Whisper ASR encoder features</w:t>
            </w:r>
            <w:r w:rsidRPr="008E43D4">
              <w:t xml:space="preserve"> as input to CNN-based detectors (LCNN, </w:t>
            </w:r>
            <w:proofErr w:type="spellStart"/>
            <w:r w:rsidRPr="008E43D4">
              <w:t>SpecRNet</w:t>
            </w:r>
            <w:proofErr w:type="spellEnd"/>
            <w:r w:rsidRPr="008E43D4">
              <w:t xml:space="preserve">, </w:t>
            </w:r>
            <w:proofErr w:type="spellStart"/>
            <w:r w:rsidRPr="008E43D4">
              <w:t>MesoNet</w:t>
            </w:r>
            <w:proofErr w:type="spellEnd"/>
            <w:r w:rsidRPr="008E43D4">
              <w:t xml:space="preserve">). Showed Whisper embeddings improve robustness on </w:t>
            </w:r>
            <w:r w:rsidRPr="008E43D4">
              <w:rPr>
                <w:b/>
                <w:bCs/>
              </w:rPr>
              <w:t>Deepfakes In-The-Wild dataset</w:t>
            </w:r>
            <w:r w:rsidRPr="008E43D4">
              <w:t xml:space="preserve"> compared to traditional MFCC/LFCC.</w:t>
            </w:r>
          </w:p>
        </w:tc>
        <w:tc>
          <w:tcPr>
            <w:tcW w:w="3973" w:type="dxa"/>
            <w:hideMark/>
          </w:tcPr>
          <w:p w14:paraId="66581AE6" w14:textId="77777777" w:rsidR="008E43D4" w:rsidRPr="008E43D4" w:rsidRDefault="008E43D4" w:rsidP="008E43D4">
            <w:pPr>
              <w:pStyle w:val="NormalWeb"/>
            </w:pPr>
            <w:r w:rsidRPr="008E43D4">
              <w:t xml:space="preserve">Outperformed baseline detectors, but </w:t>
            </w:r>
            <w:r w:rsidRPr="008E43D4">
              <w:rPr>
                <w:b/>
                <w:bCs/>
              </w:rPr>
              <w:t>computationally heavy</w:t>
            </w:r>
            <w:r w:rsidRPr="008E43D4">
              <w:t xml:space="preserve">. Still shows performance drop in </w:t>
            </w:r>
            <w:r w:rsidRPr="008E43D4">
              <w:rPr>
                <w:b/>
                <w:bCs/>
              </w:rPr>
              <w:t>highly noisy, real-world conditions</w:t>
            </w:r>
            <w:r w:rsidRPr="008E43D4">
              <w:t>.</w:t>
            </w:r>
          </w:p>
        </w:tc>
      </w:tr>
    </w:tbl>
    <w:p w14:paraId="6A73ABC5" w14:textId="222ECAA8" w:rsidR="008E43D4" w:rsidRDefault="008E43D4" w:rsidP="00A1335B">
      <w:pPr>
        <w:pStyle w:val="NormalWeb"/>
      </w:pPr>
    </w:p>
    <w:p w14:paraId="0F5DF15D" w14:textId="77777777" w:rsidR="00014302" w:rsidRDefault="00014302" w:rsidP="00014302">
      <w:pPr>
        <w:pStyle w:val="NormalWeb"/>
        <w:rPr>
          <w:rStyle w:val="Strong"/>
        </w:rPr>
      </w:pPr>
    </w:p>
    <w:p w14:paraId="7A09D47D" w14:textId="6629C96D" w:rsidR="00D91275" w:rsidRPr="00D91275" w:rsidRDefault="00B04609" w:rsidP="00D91275">
      <w:pPr>
        <w:pStyle w:val="Heading3"/>
      </w:pPr>
      <w:bookmarkStart w:id="23" w:name="_Toc219654094"/>
      <w:r w:rsidRPr="00D91275">
        <w:rPr>
          <w:rStyle w:val="Heading3Char"/>
          <w:b/>
          <w:bCs/>
        </w:rPr>
        <w:lastRenderedPageBreak/>
        <w:t>Conclusion:</w:t>
      </w:r>
      <w:bookmarkEnd w:id="23"/>
    </w:p>
    <w:p w14:paraId="0CDE344F" w14:textId="3596ECDE" w:rsidR="00B04609" w:rsidRDefault="00014302" w:rsidP="00D91275">
      <w:pPr>
        <w:pStyle w:val="NormalWeb"/>
      </w:pPr>
      <w:r w:rsidRPr="00014302">
        <w:t xml:space="preserve">The literature reviewed in this chapter demonstrates that synthetic speech detection has evolved significantly in response to rapid advances in text-to-speech and voice conversion technologies. Early approaches largely depended on handcrafted acoustic features such as MFCCs, CQCCs, and LFCCs combined with conventional classifiers, which showed acceptable performance in controlled environments but struggled to generalize to unseen attack types and recording conditions. More recent studies have shifted toward deep learning–based methods, particularly convolutional neural networks operating on spectrogram representations, as these models can automatically learn discriminative patterns associated with synthetic speech artifacts. Benchmark efforts such as the </w:t>
      </w:r>
      <w:proofErr w:type="spellStart"/>
      <w:r w:rsidRPr="00014302">
        <w:t>ASVspoof</w:t>
      </w:r>
      <w:proofErr w:type="spellEnd"/>
      <w:r w:rsidRPr="00014302">
        <w:t xml:space="preserve"> challenges have provided standardized datasets and evaluation protocols, revealing that while current systems achieve high accuracy on known attacks, their robustness in real-world scenarios remains limited. A recurring observation across the literature is the heavy reliance on spectral features, with relatively little emphasis placed on environmental and channel-related characteristics, despite evidence that such cues can enhance detection performance, especially against replay and deepfake attacks. Overall, the reviewed studies indicate that although substantial progress has been made, challenges related to generalization, robustness, and forensic reliability persist, which directly motivates the proposed approach of establishing a strong spectrogram-based baseline and extending it through the integration of environmental acoustic features.</w:t>
      </w:r>
    </w:p>
    <w:p w14:paraId="5CF3375D" w14:textId="799FDF85" w:rsidR="002F44B6" w:rsidRDefault="00D91275" w:rsidP="00D91275">
      <w:r>
        <w:br w:type="page"/>
      </w:r>
    </w:p>
    <w:p w14:paraId="7B3F9080" w14:textId="77777777" w:rsidR="008E43D4" w:rsidRDefault="008E43D4" w:rsidP="00921F40">
      <w:pPr>
        <w:pStyle w:val="Heading1"/>
        <w:rPr>
          <w:sz w:val="48"/>
          <w:szCs w:val="48"/>
        </w:rPr>
      </w:pPr>
      <w:bookmarkStart w:id="24" w:name="_Toc219654095"/>
      <w:r>
        <w:rPr>
          <w:rStyle w:val="Strong"/>
          <w:b/>
        </w:rPr>
        <w:lastRenderedPageBreak/>
        <w:t>Chapter 3: Proposed Approach and Methodology</w:t>
      </w:r>
      <w:bookmarkEnd w:id="24"/>
    </w:p>
    <w:p w14:paraId="273E1D3B" w14:textId="77777777" w:rsidR="00D91275" w:rsidRDefault="00D91275" w:rsidP="00D91275"/>
    <w:p w14:paraId="5AA34886" w14:textId="646C3BC7" w:rsidR="00E0211E" w:rsidRDefault="00E0211E" w:rsidP="00D91275">
      <w:r w:rsidRPr="00E0211E">
        <w:t>The proposed approach follows a forensic acoustic pipeline consisting of preprocessing, feature extraction, and classification. The methodology is designed to be modular, allowing future extension with additional forensic features.</w:t>
      </w:r>
    </w:p>
    <w:p w14:paraId="55694C00" w14:textId="77777777" w:rsidR="00D91275" w:rsidRPr="00E0211E" w:rsidRDefault="00D91275" w:rsidP="00D91275"/>
    <w:p w14:paraId="4522141F" w14:textId="77777777" w:rsidR="00E0211E" w:rsidRPr="00E0211E" w:rsidRDefault="00E0211E" w:rsidP="00D91275">
      <w:pPr>
        <w:pStyle w:val="Heading2"/>
      </w:pPr>
      <w:bookmarkStart w:id="25" w:name="_Toc219654096"/>
      <w:r w:rsidRPr="00E0211E">
        <w:t>3.1 Dataset</w:t>
      </w:r>
      <w:bookmarkEnd w:id="25"/>
    </w:p>
    <w:p w14:paraId="532B2AE7" w14:textId="3241794C" w:rsidR="00D91275" w:rsidRDefault="00E0211E" w:rsidP="00D91275">
      <w:r w:rsidRPr="00E0211E">
        <w:t xml:space="preserve">The </w:t>
      </w:r>
      <w:proofErr w:type="spellStart"/>
      <w:r w:rsidRPr="00E0211E">
        <w:rPr>
          <w:b/>
          <w:bCs/>
        </w:rPr>
        <w:t>ASVspoof</w:t>
      </w:r>
      <w:proofErr w:type="spellEnd"/>
      <w:r w:rsidRPr="00E0211E">
        <w:rPr>
          <w:b/>
          <w:bCs/>
        </w:rPr>
        <w:t xml:space="preserve"> 2021 dataset</w:t>
      </w:r>
      <w:r w:rsidRPr="00E0211E">
        <w:t xml:space="preserve"> is used, which includes bona fide speech and multiple spoofing attack types such as text-to-speech, voice conversion, and replay attacks.</w:t>
      </w:r>
    </w:p>
    <w:p w14:paraId="5B4FCA05" w14:textId="77777777" w:rsidR="00D91275" w:rsidRPr="00E0211E" w:rsidRDefault="00D91275" w:rsidP="00D91275"/>
    <w:p w14:paraId="65A62FCC" w14:textId="77777777" w:rsidR="00E0211E" w:rsidRPr="00E0211E" w:rsidRDefault="00E0211E" w:rsidP="00D91275">
      <w:pPr>
        <w:pStyle w:val="Heading2"/>
      </w:pPr>
      <w:bookmarkStart w:id="26" w:name="_Toc219654097"/>
      <w:r w:rsidRPr="00E0211E">
        <w:t>3.2 Preprocessing</w:t>
      </w:r>
      <w:bookmarkEnd w:id="26"/>
    </w:p>
    <w:p w14:paraId="33848DB6" w14:textId="77777777" w:rsidR="00E0211E" w:rsidRDefault="00E0211E" w:rsidP="00D91275">
      <w:r w:rsidRPr="00E0211E">
        <w:t>All audio files are converted to mono WAV format with a sampling rate of 16 kHz. Silence trimming and normalization are applied to ensure consistency across samples.</w:t>
      </w:r>
    </w:p>
    <w:p w14:paraId="45B09564" w14:textId="77777777" w:rsidR="00D91275" w:rsidRPr="00E0211E" w:rsidRDefault="00D91275" w:rsidP="00D91275"/>
    <w:p w14:paraId="7F3D4878" w14:textId="77777777" w:rsidR="00E0211E" w:rsidRPr="00E0211E" w:rsidRDefault="00E0211E" w:rsidP="00D91275">
      <w:pPr>
        <w:pStyle w:val="Heading2"/>
      </w:pPr>
      <w:bookmarkStart w:id="27" w:name="_Toc219654098"/>
      <w:r w:rsidRPr="00E0211E">
        <w:t>3.3 Feature Extraction</w:t>
      </w:r>
      <w:bookmarkEnd w:id="27"/>
    </w:p>
    <w:p w14:paraId="6D121D20" w14:textId="77777777" w:rsidR="00E0211E" w:rsidRPr="00E0211E" w:rsidRDefault="00E0211E" w:rsidP="00D91275">
      <w:pPr>
        <w:pStyle w:val="Heading3"/>
      </w:pPr>
      <w:bookmarkStart w:id="28" w:name="_Toc219654099"/>
      <w:r w:rsidRPr="00E0211E">
        <w:t>3.3.1 Spectrogram Features (Implemented)</w:t>
      </w:r>
      <w:bookmarkEnd w:id="28"/>
    </w:p>
    <w:p w14:paraId="6B10E313" w14:textId="758AF4E5" w:rsidR="00D91275" w:rsidRPr="00E0211E" w:rsidRDefault="00E0211E" w:rsidP="00D91275">
      <w:r w:rsidRPr="00E0211E">
        <w:t xml:space="preserve">Log-Mel spectrograms are extracted and stored in </w:t>
      </w:r>
      <w:r w:rsidR="00D91275" w:rsidRPr="00E0211E">
        <w:t>HDF5 (</w:t>
      </w:r>
      <w:r w:rsidRPr="00E0211E">
        <w:t>h5) format. The configuration is:</w:t>
      </w:r>
    </w:p>
    <w:p w14:paraId="383F3398" w14:textId="77777777" w:rsidR="00E0211E" w:rsidRPr="00E0211E" w:rsidRDefault="00E0211E" w:rsidP="00D91275">
      <w:pPr>
        <w:pStyle w:val="ListParagraph"/>
        <w:numPr>
          <w:ilvl w:val="0"/>
          <w:numId w:val="96"/>
        </w:numPr>
      </w:pPr>
      <w:r w:rsidRPr="00E0211E">
        <w:t>Mel bins: 64</w:t>
      </w:r>
    </w:p>
    <w:p w14:paraId="6BAB2043" w14:textId="77777777" w:rsidR="00E0211E" w:rsidRPr="00E0211E" w:rsidRDefault="00E0211E" w:rsidP="00D91275">
      <w:pPr>
        <w:pStyle w:val="ListParagraph"/>
        <w:numPr>
          <w:ilvl w:val="0"/>
          <w:numId w:val="96"/>
        </w:numPr>
      </w:pPr>
      <w:r w:rsidRPr="00E0211E">
        <w:t>Frames: 400 (~4 seconds)</w:t>
      </w:r>
    </w:p>
    <w:p w14:paraId="1F01A693" w14:textId="77777777" w:rsidR="00E0211E" w:rsidRPr="00E0211E" w:rsidRDefault="00E0211E" w:rsidP="00D91275">
      <w:pPr>
        <w:pStyle w:val="ListParagraph"/>
        <w:numPr>
          <w:ilvl w:val="0"/>
          <w:numId w:val="96"/>
        </w:numPr>
      </w:pPr>
      <w:r w:rsidRPr="00E0211E">
        <w:t>Sampling rate: 16 kHz</w:t>
      </w:r>
    </w:p>
    <w:p w14:paraId="1D600F2D" w14:textId="77777777" w:rsidR="00E0211E" w:rsidRPr="00E0211E" w:rsidRDefault="00E0211E" w:rsidP="00D91275">
      <w:pPr>
        <w:pStyle w:val="ListParagraph"/>
        <w:numPr>
          <w:ilvl w:val="0"/>
          <w:numId w:val="96"/>
        </w:numPr>
      </w:pPr>
      <w:r w:rsidRPr="00E0211E">
        <w:t xml:space="preserve">Window size: 25 </w:t>
      </w:r>
      <w:proofErr w:type="spellStart"/>
      <w:r w:rsidRPr="00E0211E">
        <w:t>ms</w:t>
      </w:r>
      <w:proofErr w:type="spellEnd"/>
    </w:p>
    <w:p w14:paraId="0932E68D" w14:textId="77777777" w:rsidR="00E0211E" w:rsidRPr="00E0211E" w:rsidRDefault="00E0211E" w:rsidP="00D91275">
      <w:pPr>
        <w:pStyle w:val="ListParagraph"/>
        <w:numPr>
          <w:ilvl w:val="0"/>
          <w:numId w:val="96"/>
        </w:numPr>
      </w:pPr>
      <w:r w:rsidRPr="00E0211E">
        <w:t xml:space="preserve">Hop size: 10 </w:t>
      </w:r>
      <w:proofErr w:type="spellStart"/>
      <w:r w:rsidRPr="00E0211E">
        <w:t>ms</w:t>
      </w:r>
      <w:proofErr w:type="spellEnd"/>
    </w:p>
    <w:p w14:paraId="00C3615B" w14:textId="77777777" w:rsidR="00E0211E" w:rsidRPr="00E0211E" w:rsidRDefault="00E0211E" w:rsidP="00D91275">
      <w:pPr>
        <w:pStyle w:val="ListParagraph"/>
        <w:numPr>
          <w:ilvl w:val="0"/>
          <w:numId w:val="96"/>
        </w:numPr>
      </w:pPr>
      <w:r w:rsidRPr="00E0211E">
        <w:t>Feature shape: [64 × 400]</w:t>
      </w:r>
    </w:p>
    <w:p w14:paraId="2D0D6290" w14:textId="77777777" w:rsidR="00D91275" w:rsidRDefault="00D91275" w:rsidP="00D91275"/>
    <w:p w14:paraId="627A8106" w14:textId="01E443E5" w:rsidR="00E0211E" w:rsidRDefault="00E0211E" w:rsidP="00D91275">
      <w:r w:rsidRPr="00E0211E">
        <w:t>These features are used as input to a CNN-based classifier.</w:t>
      </w:r>
    </w:p>
    <w:p w14:paraId="6BDDE8E4" w14:textId="77777777" w:rsidR="00D91275" w:rsidRPr="00E0211E" w:rsidRDefault="00D91275" w:rsidP="00D91275"/>
    <w:p w14:paraId="10B4C064" w14:textId="77777777" w:rsidR="00E0211E" w:rsidRPr="00E0211E" w:rsidRDefault="00E0211E" w:rsidP="00D91275">
      <w:pPr>
        <w:pStyle w:val="Heading3"/>
      </w:pPr>
      <w:bookmarkStart w:id="29" w:name="_Toc219654100"/>
      <w:r w:rsidRPr="00E0211E">
        <w:t>3.3.2 Environmental Features (Planned)</w:t>
      </w:r>
      <w:bookmarkEnd w:id="29"/>
    </w:p>
    <w:p w14:paraId="014568EA" w14:textId="3AABEE6A" w:rsidR="00E0211E" w:rsidRDefault="00E0211E" w:rsidP="00976DCA">
      <w:r w:rsidRPr="00E0211E">
        <w:t xml:space="preserve">A set of 12 environmental acoustic features has been defined, including RT60, DRR, SNR, background noise level, and spectral statistics. The feature storage </w:t>
      </w:r>
      <w:r w:rsidR="00976DCA" w:rsidRPr="00E0211E">
        <w:t>structure (</w:t>
      </w:r>
      <w:r w:rsidRPr="00E0211E">
        <w:t>h5) has been prepared, and extraction will be performed in the next phase for hybrid model fusion.</w:t>
      </w:r>
    </w:p>
    <w:p w14:paraId="77A1C25F" w14:textId="3A4806A1" w:rsidR="00BF6E7E" w:rsidRDefault="00976DCA" w:rsidP="00976DCA">
      <w:r>
        <w:br w:type="page"/>
      </w:r>
    </w:p>
    <w:p w14:paraId="62E584DD" w14:textId="36E35D9E" w:rsidR="00BF6E7E" w:rsidRPr="00E0211E" w:rsidRDefault="00A1335B" w:rsidP="00976DCA">
      <w:pPr>
        <w:pStyle w:val="Heading2"/>
      </w:pPr>
      <w:bookmarkStart w:id="30" w:name="_Toc219654101"/>
      <w:r>
        <w:rPr>
          <w:noProof/>
        </w:rPr>
        <w:lastRenderedPageBreak/>
        <mc:AlternateContent>
          <mc:Choice Requires="wps">
            <w:drawing>
              <wp:anchor distT="0" distB="0" distL="114300" distR="114300" simplePos="0" relativeHeight="251684352" behindDoc="0" locked="0" layoutInCell="1" allowOverlap="1" wp14:anchorId="4B8B4E10" wp14:editId="7840F5CB">
                <wp:simplePos x="0" y="0"/>
                <wp:positionH relativeFrom="column">
                  <wp:posOffset>502920</wp:posOffset>
                </wp:positionH>
                <wp:positionV relativeFrom="paragraph">
                  <wp:posOffset>6788150</wp:posOffset>
                </wp:positionV>
                <wp:extent cx="4507865" cy="635"/>
                <wp:effectExtent l="0" t="0" r="0" b="0"/>
                <wp:wrapTopAndBottom/>
                <wp:docPr id="828589644" name="Text Box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6EBB71FF" w14:textId="0764516E" w:rsidR="00A1335B" w:rsidRPr="007E4981" w:rsidRDefault="00A1335B" w:rsidP="00A1335B">
                            <w:pPr>
                              <w:pStyle w:val="Caption"/>
                              <w:rPr>
                                <w:rFonts w:asciiTheme="majorBidi" w:hAnsiTheme="majorBidi" w:cs="Arial"/>
                                <w:iCs/>
                                <w:noProof/>
                                <w:sz w:val="26"/>
                              </w:rPr>
                            </w:pPr>
                            <w:bookmarkStart w:id="31" w:name="_Toc219653963"/>
                            <w:r>
                              <w:t xml:space="preserve">Figure </w:t>
                            </w:r>
                            <w:r>
                              <w:fldChar w:fldCharType="begin"/>
                            </w:r>
                            <w:r>
                              <w:instrText xml:space="preserve"> SEQ Figure \* ARABIC </w:instrText>
                            </w:r>
                            <w:r>
                              <w:fldChar w:fldCharType="separate"/>
                            </w:r>
                            <w:r>
                              <w:rPr>
                                <w:noProof/>
                              </w:rPr>
                              <w:t>2</w:t>
                            </w:r>
                            <w:r>
                              <w:fldChar w:fldCharType="end"/>
                            </w:r>
                            <w:r>
                              <w:t>: FASSD Fusion Framework</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B4E10" id="_x0000_s1027" type="#_x0000_t202" style="position:absolute;margin-left:39.6pt;margin-top:534.5pt;width:354.95pt;height:.0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KhXGQ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fpuPPt7M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" stroked="f">
                <v:textbox style="mso-fit-shape-to-text:t" inset="0,0,0,0">
                  <w:txbxContent>
                    <w:p w14:paraId="6EBB71FF" w14:textId="0764516E" w:rsidR="00A1335B" w:rsidRPr="007E4981" w:rsidRDefault="00A1335B" w:rsidP="00A1335B">
                      <w:pPr>
                        <w:pStyle w:val="Caption"/>
                        <w:rPr>
                          <w:rFonts w:asciiTheme="majorBidi" w:hAnsiTheme="majorBidi" w:cs="Arial"/>
                          <w:iCs/>
                          <w:noProof/>
                          <w:sz w:val="26"/>
                        </w:rPr>
                      </w:pPr>
                      <w:bookmarkStart w:id="32" w:name="_Toc219653963"/>
                      <w:r>
                        <w:t xml:space="preserve">Figure </w:t>
                      </w:r>
                      <w:r>
                        <w:fldChar w:fldCharType="begin"/>
                      </w:r>
                      <w:r>
                        <w:instrText xml:space="preserve"> SEQ Figure \* ARABIC </w:instrText>
                      </w:r>
                      <w:r>
                        <w:fldChar w:fldCharType="separate"/>
                      </w:r>
                      <w:r>
                        <w:rPr>
                          <w:noProof/>
                        </w:rPr>
                        <w:t>2</w:t>
                      </w:r>
                      <w:r>
                        <w:fldChar w:fldCharType="end"/>
                      </w:r>
                      <w:r>
                        <w:t>: FASSD Fusion Framework</w:t>
                      </w:r>
                      <w:bookmarkEnd w:id="32"/>
                    </w:p>
                  </w:txbxContent>
                </v:textbox>
                <w10:wrap type="topAndBottom"/>
              </v:shape>
            </w:pict>
          </mc:Fallback>
        </mc:AlternateContent>
      </w:r>
      <w:r w:rsidR="00BF6E7E">
        <w:rPr>
          <w:noProof/>
        </w:rPr>
        <w:drawing>
          <wp:anchor distT="0" distB="0" distL="114300" distR="114300" simplePos="0" relativeHeight="251678208" behindDoc="1" locked="0" layoutInCell="1" allowOverlap="1" wp14:anchorId="48452FEA" wp14:editId="68301BE1">
            <wp:simplePos x="0" y="0"/>
            <wp:positionH relativeFrom="column">
              <wp:posOffset>502920</wp:posOffset>
            </wp:positionH>
            <wp:positionV relativeFrom="paragraph">
              <wp:posOffset>350520</wp:posOffset>
            </wp:positionV>
            <wp:extent cx="4507865" cy="6380480"/>
            <wp:effectExtent l="0" t="0" r="6985" b="1270"/>
            <wp:wrapTopAndBottom/>
            <wp:docPr id="1832791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91965" name="Picture 18327919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07865" cy="6380480"/>
                    </a:xfrm>
                    <a:prstGeom prst="rect">
                      <a:avLst/>
                    </a:prstGeom>
                  </pic:spPr>
                </pic:pic>
              </a:graphicData>
            </a:graphic>
            <wp14:sizeRelV relativeFrom="margin">
              <wp14:pctHeight>0</wp14:pctHeight>
            </wp14:sizeRelV>
          </wp:anchor>
        </w:drawing>
      </w:r>
      <w:r w:rsidR="00BF6E7E" w:rsidRPr="00BF6E7E">
        <w:t>Hybrid Model Fusion Framework (FASSD)</w:t>
      </w:r>
      <w:bookmarkEnd w:id="30"/>
    </w:p>
    <w:p w14:paraId="3157DF11" w14:textId="50FBB27E" w:rsidR="00FB4689" w:rsidRDefault="00FB4689" w:rsidP="00A1335B">
      <w:pPr>
        <w:pStyle w:val="NormalWeb"/>
      </w:pPr>
    </w:p>
    <w:p w14:paraId="3E2E78DE" w14:textId="77777777" w:rsidR="00FB4689" w:rsidRDefault="008E43D4" w:rsidP="00976DCA">
      <w:pPr>
        <w:pStyle w:val="Heading3"/>
        <w:rPr>
          <w:rStyle w:val="Heading3Char"/>
        </w:rPr>
      </w:pPr>
      <w:bookmarkStart w:id="33" w:name="_Toc219654102"/>
      <w:r w:rsidRPr="00976DCA">
        <w:rPr>
          <w:rStyle w:val="Heading3Char"/>
          <w:b/>
          <w:bCs/>
        </w:rPr>
        <w:t>Conclusion</w:t>
      </w:r>
      <w:r w:rsidRPr="00976DCA">
        <w:rPr>
          <w:rStyle w:val="Heading3Char"/>
        </w:rPr>
        <w:t>:</w:t>
      </w:r>
      <w:bookmarkEnd w:id="33"/>
    </w:p>
    <w:p w14:paraId="5F82AA19" w14:textId="7C762C30" w:rsidR="008E43D4" w:rsidRDefault="008E43D4" w:rsidP="00FB4689">
      <w:r w:rsidRPr="00FB4689">
        <w:t>The hybrid approach effectively leverages complementary information sources, addressing limitations of single-feature systems.</w:t>
      </w:r>
    </w:p>
    <w:p w14:paraId="6D777D22" w14:textId="1C087FC2" w:rsidR="008E43D4" w:rsidRDefault="00A1335B" w:rsidP="00A1335B">
      <w:r>
        <w:br w:type="page"/>
      </w:r>
    </w:p>
    <w:p w14:paraId="111D2DFA" w14:textId="69EEBF14" w:rsidR="00A1335B" w:rsidRDefault="008E43D4" w:rsidP="00921F40">
      <w:pPr>
        <w:pStyle w:val="Heading1"/>
        <w:rPr>
          <w:rStyle w:val="Strong"/>
          <w:b/>
        </w:rPr>
      </w:pPr>
      <w:bookmarkStart w:id="34" w:name="_Toc219654103"/>
      <w:r w:rsidRPr="00FB4689">
        <w:rPr>
          <w:rStyle w:val="Strong"/>
          <w:b/>
        </w:rPr>
        <w:lastRenderedPageBreak/>
        <w:t>Chapter 4: Executed Work</w:t>
      </w:r>
      <w:bookmarkEnd w:id="34"/>
    </w:p>
    <w:p w14:paraId="1C5E54FA" w14:textId="403624E3" w:rsidR="008E43D4" w:rsidRPr="00FB4689" w:rsidRDefault="008E43D4" w:rsidP="00A1335B">
      <w:pPr>
        <w:rPr>
          <w:rStyle w:val="Strong"/>
          <w:b w:val="0"/>
        </w:rPr>
      </w:pPr>
    </w:p>
    <w:tbl>
      <w:tblPr>
        <w:tblStyle w:val="PlainTable2"/>
        <w:tblpPr w:leftFromText="180" w:rightFromText="180" w:vertAnchor="text" w:horzAnchor="margin" w:tblpY="174"/>
        <w:tblW w:w="0" w:type="auto"/>
        <w:tblLook w:val="04A0" w:firstRow="1" w:lastRow="0" w:firstColumn="1" w:lastColumn="0" w:noHBand="0" w:noVBand="1"/>
      </w:tblPr>
      <w:tblGrid>
        <w:gridCol w:w="800"/>
        <w:gridCol w:w="2941"/>
        <w:gridCol w:w="1665"/>
        <w:gridCol w:w="2046"/>
        <w:gridCol w:w="1577"/>
      </w:tblGrid>
      <w:tr w:rsidR="00A1335B" w:rsidRPr="00E0211E" w14:paraId="6E6099E1" w14:textId="77777777" w:rsidTr="00A13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auto"/>
            </w:tcBorders>
            <w:hideMark/>
          </w:tcPr>
          <w:p w14:paraId="5B6209A3" w14:textId="77777777" w:rsidR="00A1335B" w:rsidRPr="00E0211E" w:rsidRDefault="00A1335B" w:rsidP="00A1335B">
            <w:pPr>
              <w:pStyle w:val="NormalWeb"/>
              <w:rPr>
                <w:b w:val="0"/>
                <w:bCs w:val="0"/>
              </w:rPr>
            </w:pPr>
            <w:r w:rsidRPr="00E0211E">
              <w:t>S</w:t>
            </w:r>
            <w:r>
              <w:t>r</w:t>
            </w:r>
            <w:r w:rsidRPr="00E0211E">
              <w:t>.</w:t>
            </w:r>
            <w:r>
              <w:t xml:space="preserve"> </w:t>
            </w:r>
            <w:r w:rsidRPr="00E0211E">
              <w:t>No.</w:t>
            </w:r>
          </w:p>
        </w:tc>
        <w:tc>
          <w:tcPr>
            <w:tcW w:w="2941" w:type="dxa"/>
            <w:tcBorders>
              <w:top w:val="single" w:sz="4" w:space="0" w:color="7F7F7F" w:themeColor="text1" w:themeTint="80"/>
              <w:bottom w:val="single" w:sz="4" w:space="0" w:color="auto"/>
            </w:tcBorders>
            <w:hideMark/>
          </w:tcPr>
          <w:p w14:paraId="5B189558" w14:textId="77777777" w:rsidR="00A1335B" w:rsidRPr="00E0211E" w:rsidRDefault="00A1335B" w:rsidP="00A1335B">
            <w:pPr>
              <w:pStyle w:val="NormalWeb"/>
              <w:cnfStyle w:val="100000000000" w:firstRow="1" w:lastRow="0" w:firstColumn="0" w:lastColumn="0" w:oddVBand="0" w:evenVBand="0" w:oddHBand="0" w:evenHBand="0" w:firstRowFirstColumn="0" w:firstRowLastColumn="0" w:lastRowFirstColumn="0" w:lastRowLastColumn="0"/>
              <w:rPr>
                <w:b w:val="0"/>
                <w:bCs w:val="0"/>
              </w:rPr>
            </w:pPr>
            <w:r w:rsidRPr="00E0211E">
              <w:t>Project Milestone</w:t>
            </w:r>
          </w:p>
        </w:tc>
        <w:tc>
          <w:tcPr>
            <w:tcW w:w="1665" w:type="dxa"/>
            <w:tcBorders>
              <w:top w:val="single" w:sz="4" w:space="0" w:color="7F7F7F" w:themeColor="text1" w:themeTint="80"/>
              <w:bottom w:val="single" w:sz="4" w:space="0" w:color="auto"/>
            </w:tcBorders>
            <w:hideMark/>
          </w:tcPr>
          <w:p w14:paraId="592636B8" w14:textId="77777777" w:rsidR="00A1335B" w:rsidRPr="00E0211E" w:rsidRDefault="00A1335B" w:rsidP="00A1335B">
            <w:pPr>
              <w:pStyle w:val="NormalWeb"/>
              <w:cnfStyle w:val="100000000000" w:firstRow="1" w:lastRow="0" w:firstColumn="0" w:lastColumn="0" w:oddVBand="0" w:evenVBand="0" w:oddHBand="0" w:evenHBand="0" w:firstRowFirstColumn="0" w:firstRowLastColumn="0" w:lastRowFirstColumn="0" w:lastRowLastColumn="0"/>
              <w:rPr>
                <w:b w:val="0"/>
                <w:bCs w:val="0"/>
              </w:rPr>
            </w:pPr>
            <w:r w:rsidRPr="00E0211E">
              <w:t>Deliverable</w:t>
            </w:r>
          </w:p>
        </w:tc>
        <w:tc>
          <w:tcPr>
            <w:tcW w:w="0" w:type="auto"/>
            <w:tcBorders>
              <w:top w:val="single" w:sz="4" w:space="0" w:color="7F7F7F" w:themeColor="text1" w:themeTint="80"/>
              <w:bottom w:val="single" w:sz="4" w:space="0" w:color="auto"/>
            </w:tcBorders>
            <w:hideMark/>
          </w:tcPr>
          <w:p w14:paraId="2A0E244F" w14:textId="77777777" w:rsidR="00A1335B" w:rsidRPr="00E0211E" w:rsidRDefault="00A1335B" w:rsidP="00A1335B">
            <w:pPr>
              <w:pStyle w:val="NormalWeb"/>
              <w:cnfStyle w:val="100000000000" w:firstRow="1" w:lastRow="0" w:firstColumn="0" w:lastColumn="0" w:oddVBand="0" w:evenVBand="0" w:oddHBand="0" w:evenHBand="0" w:firstRowFirstColumn="0" w:firstRowLastColumn="0" w:lastRowFirstColumn="0" w:lastRowLastColumn="0"/>
              <w:rPr>
                <w:b w:val="0"/>
                <w:bCs w:val="0"/>
              </w:rPr>
            </w:pPr>
            <w:r w:rsidRPr="00E0211E">
              <w:t>Expected Completion</w:t>
            </w:r>
          </w:p>
        </w:tc>
        <w:tc>
          <w:tcPr>
            <w:tcW w:w="0" w:type="auto"/>
            <w:tcBorders>
              <w:top w:val="single" w:sz="4" w:space="0" w:color="7F7F7F" w:themeColor="text1" w:themeTint="80"/>
              <w:bottom w:val="single" w:sz="4" w:space="0" w:color="auto"/>
            </w:tcBorders>
            <w:hideMark/>
          </w:tcPr>
          <w:p w14:paraId="7B93C103" w14:textId="77777777" w:rsidR="00A1335B" w:rsidRPr="00E0211E" w:rsidRDefault="00A1335B" w:rsidP="00A1335B">
            <w:pPr>
              <w:pStyle w:val="NormalWeb"/>
              <w:cnfStyle w:val="100000000000" w:firstRow="1" w:lastRow="0" w:firstColumn="0" w:lastColumn="0" w:oddVBand="0" w:evenVBand="0" w:oddHBand="0" w:evenHBand="0" w:firstRowFirstColumn="0" w:firstRowLastColumn="0" w:lastRowFirstColumn="0" w:lastRowLastColumn="0"/>
              <w:rPr>
                <w:b w:val="0"/>
                <w:bCs w:val="0"/>
              </w:rPr>
            </w:pPr>
            <w:r w:rsidRPr="00E0211E">
              <w:t>Completed</w:t>
            </w:r>
            <w:r>
              <w:t xml:space="preserve"> (%)</w:t>
            </w:r>
          </w:p>
        </w:tc>
      </w:tr>
      <w:tr w:rsidR="00A1335B" w:rsidRPr="00E0211E" w14:paraId="7CDF1D7C" w14:textId="77777777" w:rsidTr="00A1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0AFC4E71" w14:textId="77777777" w:rsidR="00A1335B" w:rsidRPr="00E0211E" w:rsidRDefault="00A1335B" w:rsidP="00A1335B">
            <w:pPr>
              <w:pStyle w:val="NormalWeb"/>
            </w:pPr>
            <w:r w:rsidRPr="00E0211E">
              <w:t>1</w:t>
            </w:r>
          </w:p>
        </w:tc>
        <w:tc>
          <w:tcPr>
            <w:tcW w:w="0" w:type="auto"/>
            <w:tcBorders>
              <w:top w:val="single" w:sz="4" w:space="0" w:color="auto"/>
              <w:bottom w:val="nil"/>
            </w:tcBorders>
            <w:hideMark/>
          </w:tcPr>
          <w:p w14:paraId="0C5A08B7"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Dataset selection &amp; analysis</w:t>
            </w:r>
          </w:p>
        </w:tc>
        <w:tc>
          <w:tcPr>
            <w:tcW w:w="0" w:type="auto"/>
            <w:tcBorders>
              <w:top w:val="single" w:sz="4" w:space="0" w:color="auto"/>
              <w:bottom w:val="nil"/>
            </w:tcBorders>
            <w:hideMark/>
          </w:tcPr>
          <w:p w14:paraId="750D08C7"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Dataset report</w:t>
            </w:r>
          </w:p>
        </w:tc>
        <w:tc>
          <w:tcPr>
            <w:tcW w:w="0" w:type="auto"/>
            <w:tcBorders>
              <w:top w:val="single" w:sz="4" w:space="0" w:color="auto"/>
              <w:bottom w:val="nil"/>
            </w:tcBorders>
            <w:hideMark/>
          </w:tcPr>
          <w:p w14:paraId="1016B242"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Month 1</w:t>
            </w:r>
          </w:p>
        </w:tc>
        <w:tc>
          <w:tcPr>
            <w:tcW w:w="0" w:type="auto"/>
            <w:tcBorders>
              <w:top w:val="single" w:sz="4" w:space="0" w:color="auto"/>
              <w:bottom w:val="nil"/>
            </w:tcBorders>
            <w:hideMark/>
          </w:tcPr>
          <w:p w14:paraId="51C13A1C"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100%</w:t>
            </w:r>
          </w:p>
        </w:tc>
      </w:tr>
      <w:tr w:rsidR="00A1335B" w:rsidRPr="00E0211E" w14:paraId="4A9DFCD3" w14:textId="77777777" w:rsidTr="00A1335B">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67B0BAB" w14:textId="77777777" w:rsidR="00A1335B" w:rsidRPr="00E0211E" w:rsidRDefault="00A1335B" w:rsidP="00A1335B">
            <w:pPr>
              <w:pStyle w:val="NormalWeb"/>
            </w:pPr>
            <w:r w:rsidRPr="00E0211E">
              <w:t>2</w:t>
            </w:r>
          </w:p>
        </w:tc>
        <w:tc>
          <w:tcPr>
            <w:tcW w:w="0" w:type="auto"/>
            <w:tcBorders>
              <w:top w:val="nil"/>
              <w:bottom w:val="nil"/>
            </w:tcBorders>
            <w:hideMark/>
          </w:tcPr>
          <w:p w14:paraId="097B6F13"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rsidRPr="00E0211E">
              <w:t>Preprocessing pipeline</w:t>
            </w:r>
          </w:p>
        </w:tc>
        <w:tc>
          <w:tcPr>
            <w:tcW w:w="0" w:type="auto"/>
            <w:tcBorders>
              <w:top w:val="nil"/>
              <w:bottom w:val="nil"/>
            </w:tcBorders>
            <w:hideMark/>
          </w:tcPr>
          <w:p w14:paraId="5F60D81C"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rsidRPr="00E0211E">
              <w:t>Cleaned audio</w:t>
            </w:r>
          </w:p>
        </w:tc>
        <w:tc>
          <w:tcPr>
            <w:tcW w:w="0" w:type="auto"/>
            <w:tcBorders>
              <w:top w:val="nil"/>
              <w:bottom w:val="nil"/>
            </w:tcBorders>
            <w:hideMark/>
          </w:tcPr>
          <w:p w14:paraId="214F8A75"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rsidRPr="00E0211E">
              <w:t>Month 2</w:t>
            </w:r>
          </w:p>
        </w:tc>
        <w:tc>
          <w:tcPr>
            <w:tcW w:w="0" w:type="auto"/>
            <w:tcBorders>
              <w:top w:val="nil"/>
              <w:bottom w:val="nil"/>
            </w:tcBorders>
            <w:hideMark/>
          </w:tcPr>
          <w:p w14:paraId="037F6DA5"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rsidRPr="00E0211E">
              <w:t>100%</w:t>
            </w:r>
          </w:p>
        </w:tc>
      </w:tr>
      <w:tr w:rsidR="00A1335B" w:rsidRPr="00E0211E" w14:paraId="69AF84EC" w14:textId="77777777" w:rsidTr="00A1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9F91919" w14:textId="77777777" w:rsidR="00A1335B" w:rsidRPr="00E0211E" w:rsidRDefault="00A1335B" w:rsidP="00A1335B">
            <w:pPr>
              <w:pStyle w:val="NormalWeb"/>
            </w:pPr>
            <w:r w:rsidRPr="00E0211E">
              <w:t>3</w:t>
            </w:r>
          </w:p>
        </w:tc>
        <w:tc>
          <w:tcPr>
            <w:tcW w:w="0" w:type="auto"/>
            <w:tcBorders>
              <w:top w:val="nil"/>
              <w:bottom w:val="nil"/>
            </w:tcBorders>
            <w:hideMark/>
          </w:tcPr>
          <w:p w14:paraId="5444A3E1"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Spectrogram feature extraction</w:t>
            </w:r>
          </w:p>
        </w:tc>
        <w:tc>
          <w:tcPr>
            <w:tcW w:w="0" w:type="auto"/>
            <w:tcBorders>
              <w:top w:val="nil"/>
              <w:bottom w:val="nil"/>
            </w:tcBorders>
            <w:hideMark/>
          </w:tcPr>
          <w:p w14:paraId="684FD9BC"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.h5 files</w:t>
            </w:r>
          </w:p>
        </w:tc>
        <w:tc>
          <w:tcPr>
            <w:tcW w:w="0" w:type="auto"/>
            <w:tcBorders>
              <w:top w:val="nil"/>
              <w:bottom w:val="nil"/>
            </w:tcBorders>
            <w:hideMark/>
          </w:tcPr>
          <w:p w14:paraId="5A60E9D2"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Month 3</w:t>
            </w:r>
          </w:p>
        </w:tc>
        <w:tc>
          <w:tcPr>
            <w:tcW w:w="0" w:type="auto"/>
            <w:tcBorders>
              <w:top w:val="nil"/>
              <w:bottom w:val="nil"/>
            </w:tcBorders>
            <w:hideMark/>
          </w:tcPr>
          <w:p w14:paraId="52F7060A"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100%</w:t>
            </w:r>
          </w:p>
        </w:tc>
      </w:tr>
      <w:tr w:rsidR="00A1335B" w:rsidRPr="00E0211E" w14:paraId="1127EDAF" w14:textId="77777777" w:rsidTr="00A1335B">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D8B4308" w14:textId="77777777" w:rsidR="00A1335B" w:rsidRPr="00E0211E" w:rsidRDefault="00A1335B" w:rsidP="00A1335B">
            <w:pPr>
              <w:pStyle w:val="NormalWeb"/>
            </w:pPr>
            <w:r w:rsidRPr="00E0211E">
              <w:t>4</w:t>
            </w:r>
          </w:p>
        </w:tc>
        <w:tc>
          <w:tcPr>
            <w:tcW w:w="0" w:type="auto"/>
            <w:tcBorders>
              <w:top w:val="nil"/>
              <w:bottom w:val="nil"/>
            </w:tcBorders>
            <w:hideMark/>
          </w:tcPr>
          <w:p w14:paraId="32972F99"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rsidRPr="00E0211E">
              <w:t>Baseline model training</w:t>
            </w:r>
          </w:p>
        </w:tc>
        <w:tc>
          <w:tcPr>
            <w:tcW w:w="0" w:type="auto"/>
            <w:tcBorders>
              <w:top w:val="nil"/>
              <w:bottom w:val="nil"/>
            </w:tcBorders>
            <w:hideMark/>
          </w:tcPr>
          <w:p w14:paraId="6D09C211"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rsidRPr="00E0211E">
              <w:t>CNN model</w:t>
            </w:r>
          </w:p>
        </w:tc>
        <w:tc>
          <w:tcPr>
            <w:tcW w:w="0" w:type="auto"/>
            <w:tcBorders>
              <w:top w:val="nil"/>
              <w:bottom w:val="nil"/>
            </w:tcBorders>
            <w:hideMark/>
          </w:tcPr>
          <w:p w14:paraId="2A66FCF0"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rsidRPr="00E0211E">
              <w:t>Month 4</w:t>
            </w:r>
          </w:p>
        </w:tc>
        <w:tc>
          <w:tcPr>
            <w:tcW w:w="0" w:type="auto"/>
            <w:tcBorders>
              <w:top w:val="nil"/>
              <w:bottom w:val="nil"/>
            </w:tcBorders>
            <w:hideMark/>
          </w:tcPr>
          <w:p w14:paraId="4C025948" w14:textId="77777777" w:rsidR="00A1335B" w:rsidRPr="00E0211E" w:rsidRDefault="00A1335B" w:rsidP="00A1335B">
            <w:pPr>
              <w:pStyle w:val="NormalWeb"/>
              <w:cnfStyle w:val="000000000000" w:firstRow="0" w:lastRow="0" w:firstColumn="0" w:lastColumn="0" w:oddVBand="0" w:evenVBand="0" w:oddHBand="0" w:evenHBand="0" w:firstRowFirstColumn="0" w:firstRowLastColumn="0" w:lastRowFirstColumn="0" w:lastRowLastColumn="0"/>
            </w:pPr>
            <w:r>
              <w:t>0</w:t>
            </w:r>
            <w:r w:rsidRPr="00E0211E">
              <w:t>0%</w:t>
            </w:r>
          </w:p>
        </w:tc>
      </w:tr>
      <w:tr w:rsidR="00A1335B" w:rsidRPr="00E0211E" w14:paraId="4A4731D3" w14:textId="77777777" w:rsidTr="00A1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3D613D6" w14:textId="77777777" w:rsidR="00A1335B" w:rsidRPr="00E0211E" w:rsidRDefault="00A1335B" w:rsidP="00A1335B">
            <w:pPr>
              <w:pStyle w:val="NormalWeb"/>
            </w:pPr>
            <w:r w:rsidRPr="00E0211E">
              <w:t>5</w:t>
            </w:r>
          </w:p>
        </w:tc>
        <w:tc>
          <w:tcPr>
            <w:tcW w:w="0" w:type="auto"/>
            <w:tcBorders>
              <w:top w:val="nil"/>
            </w:tcBorders>
            <w:hideMark/>
          </w:tcPr>
          <w:p w14:paraId="06C3DA9A"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Evaluation &amp; analysis</w:t>
            </w:r>
          </w:p>
        </w:tc>
        <w:tc>
          <w:tcPr>
            <w:tcW w:w="0" w:type="auto"/>
            <w:tcBorders>
              <w:top w:val="nil"/>
            </w:tcBorders>
            <w:hideMark/>
          </w:tcPr>
          <w:p w14:paraId="22A601F7"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Results</w:t>
            </w:r>
          </w:p>
        </w:tc>
        <w:tc>
          <w:tcPr>
            <w:tcW w:w="0" w:type="auto"/>
            <w:tcBorders>
              <w:top w:val="nil"/>
            </w:tcBorders>
            <w:hideMark/>
          </w:tcPr>
          <w:p w14:paraId="55A62729"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rsidRPr="00E0211E">
              <w:t>Month 5</w:t>
            </w:r>
          </w:p>
        </w:tc>
        <w:tc>
          <w:tcPr>
            <w:tcW w:w="0" w:type="auto"/>
            <w:tcBorders>
              <w:top w:val="nil"/>
            </w:tcBorders>
            <w:hideMark/>
          </w:tcPr>
          <w:p w14:paraId="62394634" w14:textId="77777777" w:rsidR="00A1335B" w:rsidRPr="00E0211E" w:rsidRDefault="00A1335B" w:rsidP="00A1335B">
            <w:pPr>
              <w:pStyle w:val="NormalWeb"/>
              <w:cnfStyle w:val="000000100000" w:firstRow="0" w:lastRow="0" w:firstColumn="0" w:lastColumn="0" w:oddVBand="0" w:evenVBand="0" w:oddHBand="1" w:evenHBand="0" w:firstRowFirstColumn="0" w:firstRowLastColumn="0" w:lastRowFirstColumn="0" w:lastRowLastColumn="0"/>
            </w:pPr>
            <w:r>
              <w:t>0</w:t>
            </w:r>
            <w:r w:rsidRPr="00E0211E">
              <w:t>0%</w:t>
            </w:r>
          </w:p>
        </w:tc>
      </w:tr>
    </w:tbl>
    <w:p w14:paraId="33A460E3" w14:textId="0E7AAECE" w:rsidR="00A1335B" w:rsidRDefault="00A1335B" w:rsidP="00A1335B">
      <w:pPr>
        <w:pStyle w:val="Caption"/>
        <w:keepNext/>
      </w:pPr>
      <w:bookmarkStart w:id="35" w:name="_Toc219653958"/>
      <w:r>
        <w:t xml:space="preserve">Table </w:t>
      </w:r>
      <w:r>
        <w:fldChar w:fldCharType="begin"/>
      </w:r>
      <w:r>
        <w:instrText xml:space="preserve"> SEQ Table \* ARABIC </w:instrText>
      </w:r>
      <w:r>
        <w:fldChar w:fldCharType="separate"/>
      </w:r>
      <w:r>
        <w:rPr>
          <w:noProof/>
        </w:rPr>
        <w:t>3</w:t>
      </w:r>
      <w:r>
        <w:fldChar w:fldCharType="end"/>
      </w:r>
      <w:r>
        <w:t>: Executed Work</w:t>
      </w:r>
      <w:bookmarkEnd w:id="35"/>
    </w:p>
    <w:p w14:paraId="41BE0ACD" w14:textId="77777777" w:rsidR="00FB4689" w:rsidRDefault="00FB4689" w:rsidP="00014302">
      <w:pPr>
        <w:pStyle w:val="NormalWeb"/>
        <w:rPr>
          <w:b/>
          <w:bCs/>
        </w:rPr>
      </w:pPr>
    </w:p>
    <w:p w14:paraId="22640002" w14:textId="77777777" w:rsidR="00014302" w:rsidRPr="00014302" w:rsidRDefault="00014302" w:rsidP="00FB4689">
      <w:pPr>
        <w:pStyle w:val="Heading2"/>
      </w:pPr>
      <w:bookmarkStart w:id="36" w:name="_Toc219654104"/>
      <w:r w:rsidRPr="00014302">
        <w:t>4.1 Dataset Collection and Finalization</w:t>
      </w:r>
      <w:bookmarkEnd w:id="36"/>
    </w:p>
    <w:p w14:paraId="760114B3" w14:textId="77777777" w:rsidR="00FB4689" w:rsidRDefault="00FB4689" w:rsidP="00FB4689"/>
    <w:p w14:paraId="71610884" w14:textId="57F53BB9" w:rsidR="00014302" w:rsidRDefault="00014302" w:rsidP="00FB4689">
      <w:r w:rsidRPr="00014302">
        <w:t xml:space="preserve">The first </w:t>
      </w:r>
      <w:r w:rsidR="00FB4689" w:rsidRPr="00014302">
        <w:t>milestone executed</w:t>
      </w:r>
      <w:r w:rsidRPr="00014302">
        <w:t xml:space="preserve"> involved the identification and finalization of appropriate datasets for real and spoofed speech detection. Multiple publicly available </w:t>
      </w:r>
      <w:r w:rsidR="00FB4689" w:rsidRPr="00014302">
        <w:t>data sets</w:t>
      </w:r>
      <w:r w:rsidRPr="00014302">
        <w:t xml:space="preserve"> were initially explored, including VoxCeleb2 and Mozilla Common Voice. However, these datasets could not be fully utilized due to large storage requirements, access restrictions, and technical limitations.</w:t>
      </w:r>
    </w:p>
    <w:p w14:paraId="42366A92" w14:textId="77777777" w:rsidR="00FB4689" w:rsidRPr="00014302" w:rsidRDefault="00FB4689" w:rsidP="00FB4689"/>
    <w:p w14:paraId="3290AE35" w14:textId="77777777" w:rsidR="00014302" w:rsidRPr="00014302" w:rsidRDefault="00014302" w:rsidP="00FB4689">
      <w:r w:rsidRPr="00014302">
        <w:t>After evaluation, the following datasets were finalized:</w:t>
      </w:r>
    </w:p>
    <w:p w14:paraId="737803A3" w14:textId="77777777" w:rsidR="00014302" w:rsidRPr="00014302" w:rsidRDefault="00014302" w:rsidP="00FB4689">
      <w:pPr>
        <w:pStyle w:val="ListParagraph"/>
        <w:numPr>
          <w:ilvl w:val="0"/>
          <w:numId w:val="97"/>
        </w:numPr>
      </w:pPr>
      <w:proofErr w:type="spellStart"/>
      <w:r w:rsidRPr="00FB4689">
        <w:rPr>
          <w:b/>
          <w:bCs/>
        </w:rPr>
        <w:t>ASVspoof</w:t>
      </w:r>
      <w:proofErr w:type="spellEnd"/>
      <w:r w:rsidRPr="00FB4689">
        <w:rPr>
          <w:b/>
          <w:bCs/>
        </w:rPr>
        <w:t xml:space="preserve"> 2021 Dataset</w:t>
      </w:r>
      <w:r w:rsidRPr="00014302">
        <w:t>: Selected as the primary benchmark dataset for spoofed speech detection. It contains bona fide and spoofed speech samples generated using text-to-speech, voice conversion, and replay attack techniques.</w:t>
      </w:r>
    </w:p>
    <w:p w14:paraId="5E3082FE" w14:textId="77777777" w:rsidR="00014302" w:rsidRPr="00014302" w:rsidRDefault="00014302" w:rsidP="00FB4689">
      <w:pPr>
        <w:pStyle w:val="ListParagraph"/>
        <w:numPr>
          <w:ilvl w:val="0"/>
          <w:numId w:val="97"/>
        </w:numPr>
      </w:pPr>
      <w:proofErr w:type="spellStart"/>
      <w:r w:rsidRPr="00FB4689">
        <w:rPr>
          <w:b/>
          <w:bCs/>
        </w:rPr>
        <w:t>LibriSpeech</w:t>
      </w:r>
      <w:proofErr w:type="spellEnd"/>
      <w:r w:rsidRPr="00FB4689">
        <w:rPr>
          <w:b/>
          <w:bCs/>
        </w:rPr>
        <w:t xml:space="preserve"> (train-clean-100)</w:t>
      </w:r>
      <w:r w:rsidRPr="00014302">
        <w:t>: Selected to provide clean and high-quality real human speech samples.</w:t>
      </w:r>
    </w:p>
    <w:p w14:paraId="061E3101" w14:textId="77777777" w:rsidR="00014302" w:rsidRPr="00014302" w:rsidRDefault="00014302" w:rsidP="00FB4689">
      <w:pPr>
        <w:pStyle w:val="ListParagraph"/>
        <w:numPr>
          <w:ilvl w:val="0"/>
          <w:numId w:val="97"/>
        </w:numPr>
      </w:pPr>
      <w:r w:rsidRPr="00FB4689">
        <w:rPr>
          <w:b/>
          <w:bCs/>
        </w:rPr>
        <w:t>VCTK Corpus</w:t>
      </w:r>
      <w:r w:rsidRPr="00014302">
        <w:t>: Selected to introduce speaker and accent diversity in the real speech category.</w:t>
      </w:r>
    </w:p>
    <w:p w14:paraId="5C6FAB83" w14:textId="77777777" w:rsidR="00FB4689" w:rsidRDefault="00FB4689" w:rsidP="00FB4689">
      <w:pPr>
        <w:rPr>
          <w:b/>
          <w:bCs/>
        </w:rPr>
      </w:pPr>
    </w:p>
    <w:p w14:paraId="4F4AA7F6" w14:textId="415E5F02" w:rsidR="00014302" w:rsidRPr="00014302" w:rsidRDefault="00014302" w:rsidP="00FB4689">
      <w:r w:rsidRPr="00014302">
        <w:rPr>
          <w:b/>
          <w:bCs/>
        </w:rPr>
        <w:t>Deliverables achieved:</w:t>
      </w:r>
    </w:p>
    <w:p w14:paraId="7E1A75D5" w14:textId="77777777" w:rsidR="00014302" w:rsidRPr="00014302" w:rsidRDefault="00014302" w:rsidP="00FB4689">
      <w:pPr>
        <w:pStyle w:val="ListParagraph"/>
        <w:numPr>
          <w:ilvl w:val="0"/>
          <w:numId w:val="98"/>
        </w:numPr>
      </w:pPr>
      <w:r w:rsidRPr="00014302">
        <w:t>Finalized dataset list with justification</w:t>
      </w:r>
    </w:p>
    <w:p w14:paraId="7DA828D6" w14:textId="06CD199B" w:rsidR="00014302" w:rsidRDefault="00014302" w:rsidP="00FB4689">
      <w:pPr>
        <w:pStyle w:val="ListParagraph"/>
        <w:numPr>
          <w:ilvl w:val="0"/>
          <w:numId w:val="98"/>
        </w:numPr>
      </w:pPr>
      <w:r w:rsidRPr="00014302">
        <w:t>Successful local availability of selected datasets</w:t>
      </w:r>
    </w:p>
    <w:p w14:paraId="1D5C0E44" w14:textId="77777777" w:rsidR="00A1335B" w:rsidRPr="00014302" w:rsidRDefault="00A1335B" w:rsidP="00A1335B"/>
    <w:p w14:paraId="3733A3C3" w14:textId="77777777" w:rsidR="00014302" w:rsidRPr="00014302" w:rsidRDefault="00014302" w:rsidP="00FB4689">
      <w:pPr>
        <w:pStyle w:val="Heading2"/>
      </w:pPr>
      <w:bookmarkStart w:id="37" w:name="_Toc219654105"/>
      <w:r w:rsidRPr="00014302">
        <w:t>4.2 Audio Preprocessing Pipeline</w:t>
      </w:r>
      <w:bookmarkEnd w:id="37"/>
    </w:p>
    <w:p w14:paraId="083CE93B" w14:textId="77777777" w:rsidR="00FB4689" w:rsidRDefault="00FB4689" w:rsidP="00FB4689"/>
    <w:p w14:paraId="531E39CB" w14:textId="1CA5305C" w:rsidR="00014302" w:rsidRPr="00014302" w:rsidRDefault="00014302" w:rsidP="00FB4689">
      <w:r w:rsidRPr="00014302">
        <w:t xml:space="preserve">A complete audio preprocessing pipeline was implemented to ensure uniformity across all selected datasets. This step was essential to remove </w:t>
      </w:r>
      <w:r w:rsidR="00FB4689" w:rsidRPr="00014302">
        <w:t>data set</w:t>
      </w:r>
      <w:r w:rsidRPr="00014302">
        <w:t>-specific inconsistencies and prepare the audio data for feature extraction.</w:t>
      </w:r>
    </w:p>
    <w:p w14:paraId="6AB016D1" w14:textId="77777777" w:rsidR="00FB4689" w:rsidRDefault="00FB4689" w:rsidP="00FB4689"/>
    <w:p w14:paraId="499C054D" w14:textId="23CC2B91" w:rsidR="00014302" w:rsidRPr="00014302" w:rsidRDefault="00014302" w:rsidP="00FB4689">
      <w:r w:rsidRPr="00014302">
        <w:t>The preprocessing pipeline included:</w:t>
      </w:r>
    </w:p>
    <w:p w14:paraId="01842BAD" w14:textId="77777777" w:rsidR="00014302" w:rsidRPr="00014302" w:rsidRDefault="00014302" w:rsidP="00FB4689">
      <w:pPr>
        <w:pStyle w:val="ListParagraph"/>
        <w:numPr>
          <w:ilvl w:val="0"/>
          <w:numId w:val="99"/>
        </w:numPr>
      </w:pPr>
      <w:r w:rsidRPr="00014302">
        <w:t>Conversion of all audio files to mono channel</w:t>
      </w:r>
    </w:p>
    <w:p w14:paraId="468C3103" w14:textId="77777777" w:rsidR="00014302" w:rsidRPr="00014302" w:rsidRDefault="00014302" w:rsidP="00FB4689">
      <w:pPr>
        <w:pStyle w:val="ListParagraph"/>
        <w:numPr>
          <w:ilvl w:val="0"/>
          <w:numId w:val="99"/>
        </w:numPr>
      </w:pPr>
      <w:r w:rsidRPr="00014302">
        <w:t>Resampling to a uniform sampling rate of 16 kHz</w:t>
      </w:r>
    </w:p>
    <w:p w14:paraId="0B411D88" w14:textId="77777777" w:rsidR="00014302" w:rsidRPr="00014302" w:rsidRDefault="00014302" w:rsidP="00FB4689">
      <w:pPr>
        <w:pStyle w:val="ListParagraph"/>
        <w:numPr>
          <w:ilvl w:val="0"/>
          <w:numId w:val="99"/>
        </w:numPr>
      </w:pPr>
      <w:r w:rsidRPr="00014302">
        <w:t>Amplitude normalization</w:t>
      </w:r>
    </w:p>
    <w:p w14:paraId="5C169663" w14:textId="77777777" w:rsidR="00014302" w:rsidRPr="00014302" w:rsidRDefault="00014302" w:rsidP="00FB4689">
      <w:pPr>
        <w:pStyle w:val="ListParagraph"/>
        <w:numPr>
          <w:ilvl w:val="0"/>
          <w:numId w:val="99"/>
        </w:numPr>
      </w:pPr>
      <w:r w:rsidRPr="00014302">
        <w:t>Trimming of leading and trailing silence</w:t>
      </w:r>
    </w:p>
    <w:p w14:paraId="2D0ED1FD" w14:textId="77777777" w:rsidR="00FB4689" w:rsidRDefault="00FB4689" w:rsidP="00FB4689"/>
    <w:p w14:paraId="699445B4" w14:textId="20BDD130" w:rsidR="00014302" w:rsidRPr="00014302" w:rsidRDefault="00014302" w:rsidP="00FB4689">
      <w:r w:rsidRPr="00014302">
        <w:t>The pipeline was implemented using Python-based audio processing libraries to ensure reproducibility and scalability.</w:t>
      </w:r>
    </w:p>
    <w:p w14:paraId="454D897E" w14:textId="77777777" w:rsidR="00FB4689" w:rsidRDefault="00FB4689" w:rsidP="00FB4689">
      <w:pPr>
        <w:rPr>
          <w:b/>
          <w:bCs/>
        </w:rPr>
      </w:pPr>
    </w:p>
    <w:p w14:paraId="78430040" w14:textId="2C9AAF8D" w:rsidR="00014302" w:rsidRPr="00014302" w:rsidRDefault="00014302" w:rsidP="00FB4689">
      <w:r w:rsidRPr="00014302">
        <w:rPr>
          <w:b/>
          <w:bCs/>
        </w:rPr>
        <w:t>Deliverables achieved:</w:t>
      </w:r>
    </w:p>
    <w:p w14:paraId="3D6D8CBD" w14:textId="77777777" w:rsidR="00014302" w:rsidRPr="00014302" w:rsidRDefault="00014302" w:rsidP="00FB4689">
      <w:pPr>
        <w:pStyle w:val="ListParagraph"/>
        <w:numPr>
          <w:ilvl w:val="0"/>
          <w:numId w:val="100"/>
        </w:numPr>
      </w:pPr>
      <w:r w:rsidRPr="00014302">
        <w:t>Fully preprocessed and standardized WAV audio files</w:t>
      </w:r>
    </w:p>
    <w:p w14:paraId="23E7F497" w14:textId="77B8F3C3" w:rsidR="00014302" w:rsidRPr="00014302" w:rsidRDefault="00014302" w:rsidP="00FB4689">
      <w:pPr>
        <w:pStyle w:val="ListParagraph"/>
        <w:numPr>
          <w:ilvl w:val="0"/>
          <w:numId w:val="100"/>
        </w:numPr>
      </w:pPr>
      <w:r w:rsidRPr="00014302">
        <w:lastRenderedPageBreak/>
        <w:t>Consistent audio format across all datasets</w:t>
      </w:r>
    </w:p>
    <w:p w14:paraId="274EC526" w14:textId="07316AC0" w:rsidR="00FB4689" w:rsidRDefault="00FB4689" w:rsidP="00FB4689">
      <w:pPr>
        <w:rPr>
          <w:b/>
          <w:bCs/>
        </w:rPr>
      </w:pPr>
    </w:p>
    <w:p w14:paraId="149F03E0" w14:textId="7F2950AE" w:rsidR="00014302" w:rsidRPr="00014302" w:rsidRDefault="00014302" w:rsidP="00FB4689">
      <w:pPr>
        <w:pStyle w:val="Heading2"/>
      </w:pPr>
      <w:bookmarkStart w:id="38" w:name="_Toc219654106"/>
      <w:r w:rsidRPr="00014302">
        <w:t>4.3 Feature Extraction (Completed Work)</w:t>
      </w:r>
      <w:bookmarkEnd w:id="38"/>
    </w:p>
    <w:p w14:paraId="2D5D27CA" w14:textId="77777777" w:rsidR="00FB4689" w:rsidRDefault="00FB4689" w:rsidP="00FB4689"/>
    <w:p w14:paraId="2AC2FBC7" w14:textId="7B6A0560" w:rsidR="00014302" w:rsidRDefault="00014302" w:rsidP="00FB4689">
      <w:r w:rsidRPr="00014302">
        <w:t xml:space="preserve">Feature extraction represents the primary technical work completed up to this stage of the project. According to the project plan, </w:t>
      </w:r>
      <w:r w:rsidRPr="00014302">
        <w:rPr>
          <w:b/>
          <w:bCs/>
        </w:rPr>
        <w:t>spectrogram-based feature extraction</w:t>
      </w:r>
      <w:r w:rsidRPr="00014302">
        <w:t xml:space="preserve"> was committed for completion by the end of the 7th semester, and this task has been fully accomplished.</w:t>
      </w:r>
    </w:p>
    <w:p w14:paraId="476B31FF" w14:textId="77777777" w:rsidR="00FB4689" w:rsidRPr="00014302" w:rsidRDefault="00FB4689" w:rsidP="00FB4689"/>
    <w:p w14:paraId="1541BC7D" w14:textId="77777777" w:rsidR="00014302" w:rsidRPr="00014302" w:rsidRDefault="00014302" w:rsidP="00FB4689">
      <w:pPr>
        <w:pStyle w:val="Heading3"/>
      </w:pPr>
      <w:bookmarkStart w:id="39" w:name="_Toc219654107"/>
      <w:r w:rsidRPr="00014302">
        <w:t>4.3.1 Log-Mel Spectrogram Feature Extraction</w:t>
      </w:r>
      <w:bookmarkEnd w:id="39"/>
    </w:p>
    <w:p w14:paraId="15E8CDEC" w14:textId="77777777" w:rsidR="00014302" w:rsidRPr="00014302" w:rsidRDefault="00014302" w:rsidP="00FB4689">
      <w:r w:rsidRPr="00014302">
        <w:t>Log-Mel spectrogram features were extracted from all preprocessed audio samples to capture time–frequency characteristics relevant to synthetic speech detection. These features are effective in highlighting spectral artifacts introduced by speech synthesis and voice conversion systems.</w:t>
      </w:r>
    </w:p>
    <w:p w14:paraId="3666D583" w14:textId="77777777" w:rsidR="00FB4689" w:rsidRDefault="00FB4689" w:rsidP="00FB4689"/>
    <w:p w14:paraId="1F30874A" w14:textId="4A97A376" w:rsidR="00014302" w:rsidRPr="00014302" w:rsidRDefault="00014302" w:rsidP="00FB4689">
      <w:r w:rsidRPr="00014302">
        <w:t>The extraction configuration is summarized as follows:</w:t>
      </w:r>
    </w:p>
    <w:p w14:paraId="23C2F056" w14:textId="77777777" w:rsidR="00014302" w:rsidRPr="00014302" w:rsidRDefault="00014302" w:rsidP="00FB4689">
      <w:pPr>
        <w:pStyle w:val="ListParagraph"/>
        <w:numPr>
          <w:ilvl w:val="0"/>
          <w:numId w:val="101"/>
        </w:numPr>
      </w:pPr>
      <w:r w:rsidRPr="00014302">
        <w:t>Sampling rate: 16,000 Hz</w:t>
      </w:r>
    </w:p>
    <w:p w14:paraId="088ACD8A" w14:textId="77777777" w:rsidR="00014302" w:rsidRPr="00014302" w:rsidRDefault="00014302" w:rsidP="00FB4689">
      <w:pPr>
        <w:pStyle w:val="ListParagraph"/>
        <w:numPr>
          <w:ilvl w:val="0"/>
          <w:numId w:val="101"/>
        </w:numPr>
      </w:pPr>
      <w:r w:rsidRPr="00014302">
        <w:t xml:space="preserve">Window length: 25 </w:t>
      </w:r>
      <w:proofErr w:type="spellStart"/>
      <w:r w:rsidRPr="00014302">
        <w:t>ms</w:t>
      </w:r>
      <w:proofErr w:type="spellEnd"/>
    </w:p>
    <w:p w14:paraId="4FFBE6BF" w14:textId="77777777" w:rsidR="00014302" w:rsidRPr="00014302" w:rsidRDefault="00014302" w:rsidP="00FB4689">
      <w:pPr>
        <w:pStyle w:val="ListParagraph"/>
        <w:numPr>
          <w:ilvl w:val="0"/>
          <w:numId w:val="101"/>
        </w:numPr>
      </w:pPr>
      <w:r w:rsidRPr="00014302">
        <w:t xml:space="preserve">Hop length: 10 </w:t>
      </w:r>
      <w:proofErr w:type="spellStart"/>
      <w:r w:rsidRPr="00014302">
        <w:t>ms</w:t>
      </w:r>
      <w:proofErr w:type="spellEnd"/>
    </w:p>
    <w:p w14:paraId="0DD00F65" w14:textId="77777777" w:rsidR="00014302" w:rsidRPr="00014302" w:rsidRDefault="00014302" w:rsidP="00FB4689">
      <w:pPr>
        <w:pStyle w:val="ListParagraph"/>
        <w:numPr>
          <w:ilvl w:val="0"/>
          <w:numId w:val="101"/>
        </w:numPr>
      </w:pPr>
      <w:r w:rsidRPr="00014302">
        <w:t>Number of Mel frequency bins: 64</w:t>
      </w:r>
    </w:p>
    <w:p w14:paraId="01EB5FA6" w14:textId="77777777" w:rsidR="00014302" w:rsidRPr="00014302" w:rsidRDefault="00014302" w:rsidP="00FB4689">
      <w:pPr>
        <w:pStyle w:val="ListParagraph"/>
        <w:numPr>
          <w:ilvl w:val="0"/>
          <w:numId w:val="101"/>
        </w:numPr>
      </w:pPr>
      <w:r w:rsidRPr="00014302">
        <w:t>Number of frames: 400 (approximately 4 seconds of audio)</w:t>
      </w:r>
    </w:p>
    <w:p w14:paraId="3DC1217F" w14:textId="77777777" w:rsidR="00014302" w:rsidRPr="00014302" w:rsidRDefault="00014302" w:rsidP="00FB4689">
      <w:pPr>
        <w:pStyle w:val="ListParagraph"/>
        <w:numPr>
          <w:ilvl w:val="0"/>
          <w:numId w:val="101"/>
        </w:numPr>
      </w:pPr>
      <w:r w:rsidRPr="00014302">
        <w:t>Feature dimension per sample: 64 × 400</w:t>
      </w:r>
    </w:p>
    <w:p w14:paraId="56918977" w14:textId="77777777" w:rsidR="00FB4689" w:rsidRDefault="00FB4689" w:rsidP="00FB4689"/>
    <w:p w14:paraId="60CE5545" w14:textId="2219E5CC" w:rsidR="00014302" w:rsidRDefault="00014302" w:rsidP="00FB4689">
      <w:r w:rsidRPr="00014302">
        <w:t>The Short-Time Fourier Transform (STFT) was applied to the audio signals, followed by Mel filter bank projection and logarithmic compression.</w:t>
      </w:r>
    </w:p>
    <w:p w14:paraId="3EA08A39" w14:textId="77777777" w:rsidR="00FB4689" w:rsidRPr="00014302" w:rsidRDefault="00FB4689" w:rsidP="00FB4689"/>
    <w:p w14:paraId="66AA32CC" w14:textId="77777777" w:rsidR="00014302" w:rsidRPr="00014302" w:rsidRDefault="00014302" w:rsidP="00FB4689">
      <w:pPr>
        <w:pStyle w:val="Heading3"/>
      </w:pPr>
      <w:bookmarkStart w:id="40" w:name="_Toc219654108"/>
      <w:r w:rsidRPr="00014302">
        <w:t>4.3.2 Feature Storage and Organization</w:t>
      </w:r>
      <w:bookmarkEnd w:id="40"/>
    </w:p>
    <w:p w14:paraId="2A6BAA2E" w14:textId="792B51F4" w:rsidR="00014302" w:rsidRPr="00014302" w:rsidRDefault="00014302" w:rsidP="00FB4689">
      <w:r w:rsidRPr="00014302">
        <w:t xml:space="preserve">All extracted Log-Mel spectrogram features were stored in </w:t>
      </w:r>
      <w:r w:rsidRPr="00014302">
        <w:rPr>
          <w:b/>
          <w:bCs/>
        </w:rPr>
        <w:t>HDF5 (.h5) format</w:t>
      </w:r>
      <w:r w:rsidRPr="00014302">
        <w:t xml:space="preserve"> to enable efficient access during training. This storage strategy minimizes disk input/output overhead and supports batch-wise loading in deep learning frameworks.</w:t>
      </w:r>
    </w:p>
    <w:p w14:paraId="44DBE02E" w14:textId="77777777" w:rsidR="00FB4689" w:rsidRDefault="00FB4689" w:rsidP="00FB4689"/>
    <w:p w14:paraId="7F6C7A07" w14:textId="3B04DE95" w:rsidR="00014302" w:rsidRPr="00014302" w:rsidRDefault="00014302" w:rsidP="00FB4689">
      <w:r w:rsidRPr="00014302">
        <w:t>Each .h5 file contains:</w:t>
      </w:r>
    </w:p>
    <w:p w14:paraId="7F925E24" w14:textId="77777777" w:rsidR="00014302" w:rsidRPr="00014302" w:rsidRDefault="00014302" w:rsidP="00FB4689">
      <w:pPr>
        <w:pStyle w:val="ListParagraph"/>
        <w:numPr>
          <w:ilvl w:val="0"/>
          <w:numId w:val="102"/>
        </w:numPr>
      </w:pPr>
      <w:r w:rsidRPr="00014302">
        <w:t>Log-Mel spectrogram features</w:t>
      </w:r>
    </w:p>
    <w:p w14:paraId="2D32982B" w14:textId="77777777" w:rsidR="00014302" w:rsidRPr="00014302" w:rsidRDefault="00014302" w:rsidP="00FB4689">
      <w:pPr>
        <w:pStyle w:val="ListParagraph"/>
        <w:numPr>
          <w:ilvl w:val="0"/>
          <w:numId w:val="102"/>
        </w:numPr>
      </w:pPr>
      <w:r w:rsidRPr="00014302">
        <w:t>Corresponding binary labels (bona fide or spoof)</w:t>
      </w:r>
    </w:p>
    <w:p w14:paraId="090484AA" w14:textId="77777777" w:rsidR="00014302" w:rsidRPr="00014302" w:rsidRDefault="00014302" w:rsidP="00FB4689">
      <w:pPr>
        <w:pStyle w:val="ListParagraph"/>
        <w:numPr>
          <w:ilvl w:val="0"/>
          <w:numId w:val="102"/>
        </w:numPr>
      </w:pPr>
      <w:r w:rsidRPr="00014302">
        <w:t>Metadata indicating dataset source</w:t>
      </w:r>
    </w:p>
    <w:p w14:paraId="00EE8CF8" w14:textId="77777777" w:rsidR="00FB4689" w:rsidRDefault="00FB4689" w:rsidP="00FB4689">
      <w:pPr>
        <w:rPr>
          <w:b/>
          <w:bCs/>
        </w:rPr>
      </w:pPr>
    </w:p>
    <w:p w14:paraId="0D621579" w14:textId="126D29F0" w:rsidR="00014302" w:rsidRPr="00014302" w:rsidRDefault="00014302" w:rsidP="00FB4689">
      <w:r w:rsidRPr="00014302">
        <w:rPr>
          <w:b/>
          <w:bCs/>
        </w:rPr>
        <w:t>Deliverables achieved:</w:t>
      </w:r>
    </w:p>
    <w:p w14:paraId="06DE80C7" w14:textId="77777777" w:rsidR="00014302" w:rsidRPr="00014302" w:rsidRDefault="00014302" w:rsidP="00FB4689">
      <w:pPr>
        <w:pStyle w:val="ListParagraph"/>
        <w:numPr>
          <w:ilvl w:val="0"/>
          <w:numId w:val="103"/>
        </w:numPr>
      </w:pPr>
      <w:r w:rsidRPr="00014302">
        <w:t>Complete spectrogram feature dataset</w:t>
      </w:r>
    </w:p>
    <w:p w14:paraId="20FF0027" w14:textId="77777777" w:rsidR="00014302" w:rsidRPr="00014302" w:rsidRDefault="00014302" w:rsidP="00FB4689">
      <w:pPr>
        <w:pStyle w:val="ListParagraph"/>
        <w:numPr>
          <w:ilvl w:val="0"/>
          <w:numId w:val="103"/>
        </w:numPr>
      </w:pPr>
      <w:r w:rsidRPr="00014302">
        <w:t>Verified feature dimensions and consistency</w:t>
      </w:r>
    </w:p>
    <w:p w14:paraId="7E2973C5" w14:textId="0E7BC055" w:rsidR="00014302" w:rsidRDefault="00014302" w:rsidP="00FB4689">
      <w:pPr>
        <w:pStyle w:val="ListParagraph"/>
        <w:numPr>
          <w:ilvl w:val="0"/>
          <w:numId w:val="103"/>
        </w:numPr>
      </w:pPr>
      <w:r w:rsidRPr="00014302">
        <w:t>.h5 files ready for direct model input</w:t>
      </w:r>
    </w:p>
    <w:p w14:paraId="3737F557" w14:textId="77777777" w:rsidR="00FB4689" w:rsidRPr="00FB4689" w:rsidRDefault="00FB4689" w:rsidP="00FB4689"/>
    <w:p w14:paraId="3DADC164" w14:textId="7ECC496A" w:rsidR="00014302" w:rsidRPr="00014302" w:rsidRDefault="00014302" w:rsidP="00580593">
      <w:pPr>
        <w:pStyle w:val="Heading2"/>
      </w:pPr>
      <w:bookmarkStart w:id="41" w:name="_Toc219654109"/>
      <w:r w:rsidRPr="00014302">
        <w:t>4.4 Environmental Feature Design (Preparation Completed)</w:t>
      </w:r>
      <w:bookmarkEnd w:id="41"/>
    </w:p>
    <w:p w14:paraId="0CD06DA8" w14:textId="77777777" w:rsidR="00580593" w:rsidRDefault="00580593" w:rsidP="00FB4689"/>
    <w:p w14:paraId="505E7098" w14:textId="590527EA" w:rsidR="00FB4689" w:rsidRPr="00A1335B" w:rsidRDefault="00014302" w:rsidP="00A1335B">
      <w:r w:rsidRPr="00014302">
        <w:t xml:space="preserve">Although environmental acoustic features have not yet been extracted, their </w:t>
      </w:r>
      <w:r w:rsidRPr="00014302">
        <w:rPr>
          <w:b/>
          <w:bCs/>
        </w:rPr>
        <w:t>design and definition were part of the 7th semester commitments</w:t>
      </w:r>
      <w:r w:rsidRPr="00014302">
        <w:t xml:space="preserve"> and have been completed.</w:t>
      </w:r>
      <w:r w:rsidR="00FB4689">
        <w:t xml:space="preserve"> </w:t>
      </w:r>
      <w:r w:rsidRPr="00014302">
        <w:t xml:space="preserve">A total of </w:t>
      </w:r>
      <w:r w:rsidRPr="00014302">
        <w:rPr>
          <w:b/>
          <w:bCs/>
        </w:rPr>
        <w:t>12 environmental acoustic features</w:t>
      </w:r>
      <w:r w:rsidRPr="00014302">
        <w:t xml:space="preserve"> were finalized, covering reverberation characteristics, noise behavior, spectral statistics, and signal stability. These features are intended to capture recording environment inconsistencies that are difficult for synthetic speech systems to reproduce.</w:t>
      </w:r>
      <w:r w:rsidR="00FB4689">
        <w:t xml:space="preserve"> </w:t>
      </w:r>
      <w:r w:rsidRPr="00014302">
        <w:t>The storage structure for environmental features has already been defined using the .h5 format, enabling side-by-side integration with spectrogram features in subsequent phases.</w:t>
      </w:r>
    </w:p>
    <w:p w14:paraId="40CD7712" w14:textId="7ED12BB3" w:rsidR="00014302" w:rsidRPr="00014302" w:rsidRDefault="00014302" w:rsidP="00FB4689">
      <w:r w:rsidRPr="00014302">
        <w:rPr>
          <w:b/>
          <w:bCs/>
        </w:rPr>
        <w:lastRenderedPageBreak/>
        <w:t>Deliverables achieved:</w:t>
      </w:r>
    </w:p>
    <w:p w14:paraId="255DD04C" w14:textId="77777777" w:rsidR="00014302" w:rsidRPr="00014302" w:rsidRDefault="00014302" w:rsidP="00FB4689">
      <w:pPr>
        <w:pStyle w:val="ListParagraph"/>
        <w:numPr>
          <w:ilvl w:val="0"/>
          <w:numId w:val="104"/>
        </w:numPr>
      </w:pPr>
      <w:r w:rsidRPr="00014302">
        <w:t>Finalized list of environmental features</w:t>
      </w:r>
    </w:p>
    <w:p w14:paraId="1B0CB686" w14:textId="77777777" w:rsidR="00014302" w:rsidRPr="00014302" w:rsidRDefault="00014302" w:rsidP="00FB4689">
      <w:pPr>
        <w:pStyle w:val="ListParagraph"/>
        <w:numPr>
          <w:ilvl w:val="0"/>
          <w:numId w:val="104"/>
        </w:numPr>
      </w:pPr>
      <w:r w:rsidRPr="00014302">
        <w:t>Defined .h5 storage schema</w:t>
      </w:r>
    </w:p>
    <w:p w14:paraId="51C2EE06" w14:textId="77777777" w:rsidR="00014302" w:rsidRDefault="00014302" w:rsidP="00FB4689">
      <w:pPr>
        <w:pStyle w:val="ListParagraph"/>
        <w:numPr>
          <w:ilvl w:val="0"/>
          <w:numId w:val="104"/>
        </w:numPr>
      </w:pPr>
      <w:r w:rsidRPr="00014302">
        <w:t>Clear integration plan for future fusion</w:t>
      </w:r>
    </w:p>
    <w:p w14:paraId="464FE509" w14:textId="77777777" w:rsidR="00FB4689" w:rsidRPr="00014302" w:rsidRDefault="00FB4689" w:rsidP="00FB4689"/>
    <w:p w14:paraId="268038CD" w14:textId="77777777" w:rsidR="00014302" w:rsidRPr="00014302" w:rsidRDefault="00014302" w:rsidP="00580593">
      <w:pPr>
        <w:pStyle w:val="Heading2"/>
      </w:pPr>
      <w:bookmarkStart w:id="42" w:name="_Toc219654110"/>
      <w:r w:rsidRPr="00014302">
        <w:t>4.5 Model Selection and Design (Conceptualized)</w:t>
      </w:r>
      <w:bookmarkEnd w:id="42"/>
    </w:p>
    <w:p w14:paraId="61132B7F" w14:textId="77777777" w:rsidR="00580593" w:rsidRDefault="00580593" w:rsidP="00FB4689"/>
    <w:p w14:paraId="200FDFAD" w14:textId="6D3D3B27" w:rsidR="00014302" w:rsidRDefault="00014302" w:rsidP="00FB4689">
      <w:r w:rsidRPr="00014302">
        <w:t>Model selection was conceptually finalized during this phase. A convolutional neural network (CNN)–based architecture was selected due to its effectiveness in processing two-dimensional spectrogram representations.</w:t>
      </w:r>
    </w:p>
    <w:p w14:paraId="2F2B5C48" w14:textId="77777777" w:rsidR="00FB4689" w:rsidRPr="00014302" w:rsidRDefault="00FB4689" w:rsidP="00FB4689"/>
    <w:p w14:paraId="1C04A31A" w14:textId="77777777" w:rsidR="00014302" w:rsidRPr="00014302" w:rsidRDefault="00014302" w:rsidP="00FB4689">
      <w:r w:rsidRPr="00014302">
        <w:t>The selected architecture is designed to:</w:t>
      </w:r>
    </w:p>
    <w:p w14:paraId="78F1D936" w14:textId="77777777" w:rsidR="00014302" w:rsidRPr="00014302" w:rsidRDefault="00014302" w:rsidP="00FB4689">
      <w:pPr>
        <w:pStyle w:val="ListParagraph"/>
        <w:numPr>
          <w:ilvl w:val="0"/>
          <w:numId w:val="105"/>
        </w:numPr>
      </w:pPr>
      <w:r w:rsidRPr="00014302">
        <w:t>Accept Log-Mel spectrogram inputs</w:t>
      </w:r>
    </w:p>
    <w:p w14:paraId="7126D25E" w14:textId="77777777" w:rsidR="00014302" w:rsidRPr="00014302" w:rsidRDefault="00014302" w:rsidP="00FB4689">
      <w:pPr>
        <w:pStyle w:val="ListParagraph"/>
        <w:numPr>
          <w:ilvl w:val="0"/>
          <w:numId w:val="105"/>
        </w:numPr>
      </w:pPr>
      <w:r w:rsidRPr="00014302">
        <w:t>Learn discriminative spectral patterns</w:t>
      </w:r>
    </w:p>
    <w:p w14:paraId="796153C2" w14:textId="77777777" w:rsidR="00014302" w:rsidRPr="00014302" w:rsidRDefault="00014302" w:rsidP="00FB4689">
      <w:pPr>
        <w:pStyle w:val="ListParagraph"/>
        <w:numPr>
          <w:ilvl w:val="0"/>
          <w:numId w:val="105"/>
        </w:numPr>
      </w:pPr>
      <w:r w:rsidRPr="00014302">
        <w:t>Support future fusion with environmental features</w:t>
      </w:r>
    </w:p>
    <w:p w14:paraId="77045E48" w14:textId="77777777" w:rsidR="00FB4689" w:rsidRDefault="00FB4689" w:rsidP="00FB4689"/>
    <w:p w14:paraId="4E5F07DA" w14:textId="6C579537" w:rsidR="00014302" w:rsidRDefault="00014302" w:rsidP="00FB4689">
      <w:r w:rsidRPr="00014302">
        <w:t>Model implementation and training have not yet been performed, as per the approved project timeline.</w:t>
      </w:r>
    </w:p>
    <w:p w14:paraId="3A4F70CF" w14:textId="77777777" w:rsidR="00580593" w:rsidRPr="00014302" w:rsidRDefault="00580593" w:rsidP="00FB4689"/>
    <w:p w14:paraId="2EBD150E" w14:textId="77777777" w:rsidR="00014302" w:rsidRPr="00014302" w:rsidRDefault="00014302" w:rsidP="00580593">
      <w:pPr>
        <w:pStyle w:val="Heading2"/>
      </w:pPr>
      <w:bookmarkStart w:id="43" w:name="_Toc219654111"/>
      <w:r w:rsidRPr="00014302">
        <w:t>4.6 Summary of Completed Deliverables (Up to 7th Semester)</w:t>
      </w:r>
      <w:bookmarkEnd w:id="43"/>
    </w:p>
    <w:p w14:paraId="4BB0D8B9" w14:textId="77777777" w:rsidR="00580593" w:rsidRDefault="00580593" w:rsidP="00580593"/>
    <w:p w14:paraId="26DD9247" w14:textId="214E160E" w:rsidR="00014302" w:rsidRPr="00014302" w:rsidRDefault="00014302" w:rsidP="00580593">
      <w:r w:rsidRPr="00014302">
        <w:t xml:space="preserve">By the end of the 7th semester, the following tasks </w:t>
      </w:r>
      <w:r w:rsidR="00580593" w:rsidRPr="00014302">
        <w:t>had</w:t>
      </w:r>
      <w:r w:rsidRPr="00014302">
        <w:t xml:space="preserve"> been fully completed:</w:t>
      </w:r>
    </w:p>
    <w:p w14:paraId="1D417F9E" w14:textId="77777777" w:rsidR="00014302" w:rsidRPr="00014302" w:rsidRDefault="00014302" w:rsidP="00580593">
      <w:pPr>
        <w:pStyle w:val="ListParagraph"/>
        <w:numPr>
          <w:ilvl w:val="0"/>
          <w:numId w:val="106"/>
        </w:numPr>
      </w:pPr>
      <w:r w:rsidRPr="00014302">
        <w:t>Dataset selection and justification</w:t>
      </w:r>
    </w:p>
    <w:p w14:paraId="74C9915C" w14:textId="77777777" w:rsidR="00014302" w:rsidRPr="00014302" w:rsidRDefault="00014302" w:rsidP="00580593">
      <w:pPr>
        <w:pStyle w:val="ListParagraph"/>
        <w:numPr>
          <w:ilvl w:val="0"/>
          <w:numId w:val="106"/>
        </w:numPr>
      </w:pPr>
      <w:r w:rsidRPr="00014302">
        <w:t>Audio preprocessing pipeline implementation</w:t>
      </w:r>
    </w:p>
    <w:p w14:paraId="73DA62C4" w14:textId="77777777" w:rsidR="00014302" w:rsidRPr="00014302" w:rsidRDefault="00014302" w:rsidP="00580593">
      <w:pPr>
        <w:pStyle w:val="ListParagraph"/>
        <w:numPr>
          <w:ilvl w:val="0"/>
          <w:numId w:val="106"/>
        </w:numPr>
      </w:pPr>
      <w:r w:rsidRPr="00014302">
        <w:t>Log-Mel spectrogram feature extraction</w:t>
      </w:r>
    </w:p>
    <w:p w14:paraId="1C0BEC38" w14:textId="77777777" w:rsidR="00014302" w:rsidRPr="00014302" w:rsidRDefault="00014302" w:rsidP="00580593">
      <w:pPr>
        <w:pStyle w:val="ListParagraph"/>
        <w:numPr>
          <w:ilvl w:val="0"/>
          <w:numId w:val="106"/>
        </w:numPr>
      </w:pPr>
      <w:r w:rsidRPr="00014302">
        <w:t>HDF5-based feature storage</w:t>
      </w:r>
    </w:p>
    <w:p w14:paraId="1071F34B" w14:textId="77777777" w:rsidR="00014302" w:rsidRPr="00014302" w:rsidRDefault="00014302" w:rsidP="00580593">
      <w:pPr>
        <w:pStyle w:val="ListParagraph"/>
        <w:numPr>
          <w:ilvl w:val="0"/>
          <w:numId w:val="106"/>
        </w:numPr>
      </w:pPr>
      <w:r w:rsidRPr="00014302">
        <w:t>Environmental feature design and planning</w:t>
      </w:r>
    </w:p>
    <w:p w14:paraId="7E8F3AA4" w14:textId="77777777" w:rsidR="00014302" w:rsidRPr="00014302" w:rsidRDefault="00014302" w:rsidP="00580593">
      <w:pPr>
        <w:pStyle w:val="ListParagraph"/>
        <w:numPr>
          <w:ilvl w:val="0"/>
          <w:numId w:val="106"/>
        </w:numPr>
      </w:pPr>
      <w:r w:rsidRPr="00014302">
        <w:t>Conceptual model selection</w:t>
      </w:r>
    </w:p>
    <w:p w14:paraId="6D2C03F0" w14:textId="33CBDEFF" w:rsidR="00014302" w:rsidRDefault="00014302" w:rsidP="00580593">
      <w:r w:rsidRPr="00014302">
        <w:t>No classification results, performance metrics, or evaluation outcomes are reported at this stage, ensuring transparency and alignment with the project timeline.</w:t>
      </w:r>
    </w:p>
    <w:p w14:paraId="60F1F8C4" w14:textId="77777777" w:rsidR="00580593" w:rsidRPr="00014302" w:rsidRDefault="00580593" w:rsidP="00580593"/>
    <w:p w14:paraId="4C9FF1FE" w14:textId="77777777" w:rsidR="00014302" w:rsidRPr="00014302" w:rsidRDefault="00014302" w:rsidP="00580593">
      <w:pPr>
        <w:pStyle w:val="Heading2"/>
      </w:pPr>
      <w:bookmarkStart w:id="44" w:name="_Toc219654112"/>
      <w:r w:rsidRPr="00014302">
        <w:t>4.7 Remaining Work</w:t>
      </w:r>
      <w:bookmarkEnd w:id="44"/>
    </w:p>
    <w:p w14:paraId="757B29FE" w14:textId="77777777" w:rsidR="00580593" w:rsidRDefault="00580593" w:rsidP="00580593"/>
    <w:p w14:paraId="5DB21ECC" w14:textId="6063F357" w:rsidR="00F62FBA" w:rsidRDefault="00014302" w:rsidP="00580593">
      <w:r w:rsidRPr="00014302">
        <w:t xml:space="preserve">The remaining work includes environmental feature extraction, deep learning model training, performance evaluation using </w:t>
      </w:r>
      <w:proofErr w:type="spellStart"/>
      <w:r w:rsidRPr="00014302">
        <w:t>ASVspoof</w:t>
      </w:r>
      <w:proofErr w:type="spellEnd"/>
      <w:r w:rsidRPr="00014302">
        <w:t xml:space="preserve"> 2021, feature fusion, and final documentation. These tasks are scheduled from January 2026 to April 2026 and will be addressed in subsequent phases.</w:t>
      </w:r>
    </w:p>
    <w:p w14:paraId="2770C78E" w14:textId="2CA4671B" w:rsidR="00580593" w:rsidRPr="00580593" w:rsidRDefault="00580593" w:rsidP="00580593">
      <w:r>
        <w:br w:type="page"/>
      </w:r>
    </w:p>
    <w:p w14:paraId="79A99F4D" w14:textId="37C5C938" w:rsidR="008E43D4" w:rsidRPr="008E43D4" w:rsidRDefault="008E43D4" w:rsidP="00580593">
      <w:pPr>
        <w:pStyle w:val="Heading2"/>
      </w:pPr>
      <w:bookmarkStart w:id="45" w:name="_Toc219654113"/>
      <w:r w:rsidRPr="008E43D4">
        <w:lastRenderedPageBreak/>
        <w:t>4.</w:t>
      </w:r>
      <w:r w:rsidR="00580593">
        <w:t>8</w:t>
      </w:r>
      <w:r w:rsidRPr="008E43D4">
        <w:t xml:space="preserve"> Gantt Chart</w:t>
      </w:r>
      <w:bookmarkEnd w:id="45"/>
    </w:p>
    <w:p w14:paraId="7B513A24" w14:textId="77777777" w:rsidR="008E43D4" w:rsidRPr="008E43D4" w:rsidRDefault="008E43D4" w:rsidP="008E43D4">
      <w:pPr>
        <w:pStyle w:val="NormalWeb"/>
      </w:pPr>
      <w:r w:rsidRPr="008E43D4">
        <w:t>A detailed Gantt chart covering all project phases will be attached.</w:t>
      </w:r>
    </w:p>
    <w:p w14:paraId="1AE76767" w14:textId="77777777" w:rsidR="00A1335B" w:rsidRDefault="00BF6E7E" w:rsidP="00A1335B">
      <w:pPr>
        <w:pStyle w:val="NormalWeb"/>
        <w:keepNext/>
      </w:pPr>
      <w:r>
        <w:rPr>
          <w:noProof/>
        </w:rPr>
        <w:drawing>
          <wp:inline distT="0" distB="0" distL="0" distR="0" wp14:anchorId="75B9797E" wp14:editId="2F7B55B6">
            <wp:extent cx="5983357" cy="3269615"/>
            <wp:effectExtent l="0" t="0" r="0" b="6985"/>
            <wp:docPr id="730882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82990" name="Picture 7308829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94779" cy="3275856"/>
                    </a:xfrm>
                    <a:prstGeom prst="rect">
                      <a:avLst/>
                    </a:prstGeom>
                  </pic:spPr>
                </pic:pic>
              </a:graphicData>
            </a:graphic>
          </wp:inline>
        </w:drawing>
      </w:r>
    </w:p>
    <w:p w14:paraId="497DB137" w14:textId="6DCD9FAF" w:rsidR="008E43D4" w:rsidRDefault="00A1335B" w:rsidP="00A1335B">
      <w:pPr>
        <w:pStyle w:val="Caption"/>
      </w:pPr>
      <w:bookmarkStart w:id="46" w:name="_Toc219653964"/>
      <w:r>
        <w:t xml:space="preserve">Figure </w:t>
      </w:r>
      <w:r>
        <w:fldChar w:fldCharType="begin"/>
      </w:r>
      <w:r>
        <w:instrText xml:space="preserve"> SEQ Figure \* ARABIC </w:instrText>
      </w:r>
      <w:r>
        <w:fldChar w:fldCharType="separate"/>
      </w:r>
      <w:r>
        <w:rPr>
          <w:noProof/>
        </w:rPr>
        <w:t>3</w:t>
      </w:r>
      <w:r>
        <w:fldChar w:fldCharType="end"/>
      </w:r>
      <w:r>
        <w:t>: FASSD Phases Gantt Chart</w:t>
      </w:r>
      <w:bookmarkEnd w:id="46"/>
    </w:p>
    <w:p w14:paraId="4D4E2A17" w14:textId="75DA17E0" w:rsidR="008E43D4" w:rsidRDefault="008E43D4" w:rsidP="00A1335B">
      <w:pPr>
        <w:pStyle w:val="NormalWeb"/>
      </w:pPr>
    </w:p>
    <w:p w14:paraId="625A8A8E" w14:textId="4741CF1B" w:rsidR="008E43D4" w:rsidRDefault="008E43D4" w:rsidP="008E43D4">
      <w:pPr>
        <w:pStyle w:val="NormalWeb"/>
        <w:rPr>
          <w:b/>
          <w:bCs/>
        </w:rPr>
      </w:pPr>
    </w:p>
    <w:p w14:paraId="1980C105" w14:textId="6C3D50B6" w:rsidR="00BF6E7E" w:rsidRDefault="00580593" w:rsidP="00580593">
      <w:pPr>
        <w:rPr>
          <w:b/>
          <w:bCs/>
        </w:rPr>
      </w:pPr>
      <w:r>
        <w:rPr>
          <w:b/>
          <w:bCs/>
        </w:rPr>
        <w:br w:type="page"/>
      </w:r>
    </w:p>
    <w:p w14:paraId="54D3C317" w14:textId="13B4C89C" w:rsidR="008E43D4" w:rsidRPr="008E43D4" w:rsidRDefault="008E43D4" w:rsidP="00921F40">
      <w:pPr>
        <w:pStyle w:val="Heading1"/>
      </w:pPr>
      <w:bookmarkStart w:id="47" w:name="_Toc219654114"/>
      <w:r w:rsidRPr="008E43D4">
        <w:lastRenderedPageBreak/>
        <w:t>References</w:t>
      </w:r>
      <w:bookmarkEnd w:id="47"/>
    </w:p>
    <w:p w14:paraId="70BB19AC" w14:textId="44DAB918" w:rsidR="00F31035" w:rsidRDefault="00F31035" w:rsidP="00F31035">
      <w:pPr>
        <w:pStyle w:val="NormalWeb"/>
        <w:ind w:left="360" w:firstLine="720"/>
      </w:pPr>
      <w:r>
        <w:t>H. Delgado et al., “</w:t>
      </w:r>
      <w:proofErr w:type="spellStart"/>
      <w:r>
        <w:t>ASVspoof</w:t>
      </w:r>
      <w:proofErr w:type="spellEnd"/>
      <w:r>
        <w:t xml:space="preserve"> 2021: Automatic Speaker Verification Spoofing and Countermeasures Challenge Evaluation Plan,” 2021. [Online]. Available: </w:t>
      </w:r>
      <w:hyperlink r:id="rId22" w:history="1">
        <w:r w:rsidR="00721FE0" w:rsidRPr="00426883">
          <w:rPr>
            <w:rStyle w:val="Hyperlink"/>
          </w:rPr>
          <w:t>https://www.asvspoof.org/asvspoof2021/asvspoof2021_evaluation_plan.pdf</w:t>
        </w:r>
      </w:hyperlink>
      <w:r w:rsidR="00721FE0">
        <w:t xml:space="preserve"> </w:t>
      </w:r>
    </w:p>
    <w:p w14:paraId="02AC9B54" w14:textId="5763A97D" w:rsidR="00F31035" w:rsidRDefault="00F31035" w:rsidP="00721FE0">
      <w:pPr>
        <w:pStyle w:val="NormalWeb"/>
        <w:ind w:left="360" w:firstLine="720"/>
      </w:pPr>
      <w:r>
        <w:t>P. Korshunov and S. Marcel, “</w:t>
      </w:r>
      <w:proofErr w:type="spellStart"/>
      <w:r>
        <w:t>DeepFakes</w:t>
      </w:r>
      <w:proofErr w:type="spellEnd"/>
      <w:r>
        <w:t xml:space="preserve">: A New Threat to Face Recognition? Assessment and Detection,” Dec. 2018. [Online]. Available: </w:t>
      </w:r>
      <w:hyperlink r:id="rId23" w:history="1">
        <w:r w:rsidR="00721FE0" w:rsidRPr="00426883">
          <w:rPr>
            <w:rStyle w:val="Hyperlink"/>
          </w:rPr>
          <w:t>https://arxiv.org/abs/1812.08685</w:t>
        </w:r>
      </w:hyperlink>
      <w:r w:rsidR="00721FE0">
        <w:t xml:space="preserve"> </w:t>
      </w:r>
    </w:p>
    <w:p w14:paraId="62E4E629" w14:textId="2569F588" w:rsidR="00F31035" w:rsidRDefault="00F31035" w:rsidP="00721FE0">
      <w:pPr>
        <w:pStyle w:val="NormalWeb"/>
        <w:ind w:left="360" w:firstLine="720"/>
      </w:pPr>
      <w:r>
        <w:t xml:space="preserve">H. </w:t>
      </w:r>
      <w:proofErr w:type="spellStart"/>
      <w:r>
        <w:t>Kuttruff</w:t>
      </w:r>
      <w:proofErr w:type="spellEnd"/>
      <w:r>
        <w:t xml:space="preserve">, Room Acoustics. Boca Raton, FL, USA: CRC Press, 2009. [Online]. Available: </w:t>
      </w:r>
      <w:hyperlink r:id="rId24" w:history="1">
        <w:r w:rsidR="00721FE0" w:rsidRPr="00426883">
          <w:rPr>
            <w:rStyle w:val="Hyperlink"/>
          </w:rPr>
          <w:t>https://www.taylorfrancis.com/books/mono/10.1201/9781482266450/room-acoustics-heinrich-kuttruff</w:t>
        </w:r>
      </w:hyperlink>
      <w:r w:rsidR="00721FE0">
        <w:t xml:space="preserve"> </w:t>
      </w:r>
    </w:p>
    <w:p w14:paraId="012A0FE3" w14:textId="6CFD2311" w:rsidR="00F31035" w:rsidRDefault="00F31035" w:rsidP="00721FE0">
      <w:pPr>
        <w:pStyle w:val="NormalWeb"/>
        <w:ind w:left="360" w:firstLine="720"/>
      </w:pPr>
      <w:proofErr w:type="spellStart"/>
      <w:r>
        <w:t>Paszke</w:t>
      </w:r>
      <w:proofErr w:type="spellEnd"/>
      <w:r>
        <w:t xml:space="preserve"> et al., “</w:t>
      </w:r>
      <w:proofErr w:type="spellStart"/>
      <w:r>
        <w:t>PyTorch</w:t>
      </w:r>
      <w:proofErr w:type="spellEnd"/>
      <w:r>
        <w:t>: An Imperative Style, High-Performance Deep Learning Library,” in Advances in Neural Information Processing Systems (</w:t>
      </w:r>
      <w:proofErr w:type="spellStart"/>
      <w:r>
        <w:t>NeurIPS</w:t>
      </w:r>
      <w:proofErr w:type="spellEnd"/>
      <w:r>
        <w:t xml:space="preserve">), 2019. [Online]. Available: </w:t>
      </w:r>
      <w:hyperlink r:id="rId25" w:history="1">
        <w:r w:rsidR="00721FE0" w:rsidRPr="00426883">
          <w:rPr>
            <w:rStyle w:val="Hyperlink"/>
          </w:rPr>
          <w:t>https://papers.nips.cc/paper/9015-pytorch-an-imperative-style-high-performance-deep-learning-library</w:t>
        </w:r>
      </w:hyperlink>
      <w:r w:rsidR="00721FE0">
        <w:t xml:space="preserve"> </w:t>
      </w:r>
    </w:p>
    <w:p w14:paraId="2B7034C6" w14:textId="680F429A" w:rsidR="00580593" w:rsidRPr="008E43D4" w:rsidRDefault="00F31035" w:rsidP="00F31035">
      <w:pPr>
        <w:pStyle w:val="NormalWeb"/>
        <w:ind w:left="360" w:firstLine="720"/>
      </w:pPr>
      <w:proofErr w:type="spellStart"/>
      <w:r>
        <w:t>ASVspoof</w:t>
      </w:r>
      <w:proofErr w:type="spellEnd"/>
      <w:r>
        <w:t>, “</w:t>
      </w:r>
      <w:proofErr w:type="spellStart"/>
      <w:r>
        <w:t>ASVspoof</w:t>
      </w:r>
      <w:proofErr w:type="spellEnd"/>
      <w:r>
        <w:t xml:space="preserve"> Official Website.” [Online]. Available: </w:t>
      </w:r>
      <w:hyperlink r:id="rId26" w:history="1">
        <w:r w:rsidR="00721FE0" w:rsidRPr="00426883">
          <w:rPr>
            <w:rStyle w:val="Hyperlink"/>
          </w:rPr>
          <w:t>https://www.asvspoof.org/</w:t>
        </w:r>
      </w:hyperlink>
      <w:r w:rsidR="00721FE0">
        <w:t xml:space="preserve"> </w:t>
      </w:r>
      <w:r w:rsidR="00580593">
        <w:br w:type="page"/>
      </w:r>
    </w:p>
    <w:p w14:paraId="2F7CDD40" w14:textId="77777777" w:rsidR="00BF6E7E" w:rsidRPr="00BF6E7E" w:rsidRDefault="00BF6E7E" w:rsidP="00921F40">
      <w:pPr>
        <w:pStyle w:val="Heading1"/>
      </w:pPr>
      <w:bookmarkStart w:id="48" w:name="_Toc219654115"/>
      <w:r w:rsidRPr="00BF6E7E">
        <w:lastRenderedPageBreak/>
        <w:t>Appendix</w:t>
      </w:r>
      <w:bookmarkEnd w:id="48"/>
    </w:p>
    <w:p w14:paraId="59DE5D53" w14:textId="77777777" w:rsidR="00580593" w:rsidRDefault="00580593" w:rsidP="00BF6E7E"/>
    <w:p w14:paraId="6440A808" w14:textId="6AC31A8C" w:rsidR="00BF6E7E" w:rsidRPr="00BF6E7E" w:rsidRDefault="00BF6E7E" w:rsidP="00BF6E7E">
      <w:r w:rsidRPr="00BF6E7E">
        <w:t>This appendix provides supplementary technical information that supports the work presented in the main body of the report. The material included here enhances reproducibility, transparency, and technical clarity; however, it is not essential for the continuity of the main discussion. The appendix documents dataset characteristics, preprocessing configurations, feature extraction parameters, data storage structures, software tools, and ethical considerations relevant to the proposed forensic acoustic synthetic speech detection framework.</w:t>
      </w:r>
    </w:p>
    <w:p w14:paraId="1F7B1532" w14:textId="76261EDF" w:rsidR="00BF6E7E" w:rsidRPr="00BF6E7E" w:rsidRDefault="00BF6E7E" w:rsidP="00BF6E7E"/>
    <w:p w14:paraId="552A2165" w14:textId="3703A56E" w:rsidR="00580593" w:rsidRPr="00921F40" w:rsidRDefault="00BF6E7E" w:rsidP="00921F40">
      <w:pPr>
        <w:pStyle w:val="Appendix"/>
      </w:pPr>
      <w:bookmarkStart w:id="49" w:name="_Toc219653970"/>
      <w:r w:rsidRPr="00BF6E7E">
        <w:t>Appendix A: Dataset Details</w:t>
      </w:r>
      <w:bookmarkEnd w:id="49"/>
    </w:p>
    <w:p w14:paraId="36F0552F" w14:textId="42AF2BA5" w:rsidR="00BF6E7E" w:rsidRPr="00BF6E7E" w:rsidRDefault="00BF6E7E" w:rsidP="00921F40">
      <w:pPr>
        <w:pStyle w:val="Appendix2"/>
      </w:pPr>
      <w:bookmarkStart w:id="50" w:name="_Toc219653971"/>
      <w:r w:rsidRPr="00BF6E7E">
        <w:t xml:space="preserve">A.1 </w:t>
      </w:r>
      <w:proofErr w:type="spellStart"/>
      <w:r w:rsidRPr="00BF6E7E">
        <w:t>ASVspoof</w:t>
      </w:r>
      <w:proofErr w:type="spellEnd"/>
      <w:r w:rsidRPr="00BF6E7E">
        <w:t xml:space="preserve"> 2021 Dataset</w:t>
      </w:r>
      <w:bookmarkEnd w:id="50"/>
    </w:p>
    <w:p w14:paraId="36DC1D46" w14:textId="77777777" w:rsidR="00580593" w:rsidRDefault="00580593" w:rsidP="00BF6E7E"/>
    <w:p w14:paraId="3D00BC8C" w14:textId="4C501255" w:rsidR="00BF6E7E" w:rsidRPr="00BF6E7E" w:rsidRDefault="00BF6E7E" w:rsidP="00BF6E7E">
      <w:r w:rsidRPr="00BF6E7E">
        <w:t xml:space="preserve">The </w:t>
      </w:r>
      <w:proofErr w:type="spellStart"/>
      <w:r w:rsidRPr="00BF6E7E">
        <w:t>ASVspoof</w:t>
      </w:r>
      <w:proofErr w:type="spellEnd"/>
      <w:r w:rsidRPr="00BF6E7E">
        <w:t xml:space="preserve"> 2021 dataset is used as the primary benchmark for spoofed speech detection in this project. It is a widely adopted dataset in the speech forensics community and is specifically designed to evaluate the robustness of automatic speaker verification (ASV) countermeasures against synthetic and manipulated speech. The dataset contains both bona fide (genuine) and spoofed speech samples generated using a variety of state-of-the-art attack techniques.</w:t>
      </w:r>
    </w:p>
    <w:p w14:paraId="604E23D8" w14:textId="77777777" w:rsidR="00BF6E7E" w:rsidRPr="00BF6E7E" w:rsidRDefault="00BF6E7E" w:rsidP="00BF6E7E">
      <w:r w:rsidRPr="00BF6E7E">
        <w:rPr>
          <w:b/>
          <w:bCs/>
        </w:rPr>
        <w:t>Key characteristics:</w:t>
      </w:r>
    </w:p>
    <w:p w14:paraId="30C1FF45" w14:textId="77777777" w:rsidR="00BF6E7E" w:rsidRPr="00BF6E7E" w:rsidRDefault="00BF6E7E" w:rsidP="00BF6E7E">
      <w:pPr>
        <w:numPr>
          <w:ilvl w:val="0"/>
          <w:numId w:val="86"/>
        </w:numPr>
      </w:pPr>
      <w:r w:rsidRPr="00BF6E7E">
        <w:t>Audio format: WAV</w:t>
      </w:r>
    </w:p>
    <w:p w14:paraId="1D6ABFD4" w14:textId="77777777" w:rsidR="00BF6E7E" w:rsidRPr="00BF6E7E" w:rsidRDefault="00BF6E7E" w:rsidP="00BF6E7E">
      <w:pPr>
        <w:numPr>
          <w:ilvl w:val="0"/>
          <w:numId w:val="86"/>
        </w:numPr>
      </w:pPr>
      <w:r w:rsidRPr="00BF6E7E">
        <w:t>Sampling rate: 16 kHz</w:t>
      </w:r>
    </w:p>
    <w:p w14:paraId="234DDF9D" w14:textId="77777777" w:rsidR="00BF6E7E" w:rsidRPr="00BF6E7E" w:rsidRDefault="00BF6E7E" w:rsidP="00BF6E7E">
      <w:pPr>
        <w:numPr>
          <w:ilvl w:val="0"/>
          <w:numId w:val="86"/>
        </w:numPr>
      </w:pPr>
      <w:r w:rsidRPr="00BF6E7E">
        <w:t>Classification categories: Bona fide and spoofed</w:t>
      </w:r>
    </w:p>
    <w:p w14:paraId="7D885B54" w14:textId="77777777" w:rsidR="00BF6E7E" w:rsidRPr="00BF6E7E" w:rsidRDefault="00BF6E7E" w:rsidP="00BF6E7E">
      <w:pPr>
        <w:numPr>
          <w:ilvl w:val="0"/>
          <w:numId w:val="86"/>
        </w:numPr>
      </w:pPr>
      <w:r w:rsidRPr="00BF6E7E">
        <w:t>Attack types: Logical Access (LA) and Deepfake (DF)</w:t>
      </w:r>
    </w:p>
    <w:p w14:paraId="7324A8CA" w14:textId="77777777" w:rsidR="00BF6E7E" w:rsidRPr="00BF6E7E" w:rsidRDefault="00BF6E7E" w:rsidP="00BF6E7E">
      <w:pPr>
        <w:numPr>
          <w:ilvl w:val="0"/>
          <w:numId w:val="86"/>
        </w:numPr>
      </w:pPr>
      <w:r w:rsidRPr="00BF6E7E">
        <w:t>Spoofing methods: Text-to-speech synthesis, voice conversion, and replay attacks</w:t>
      </w:r>
    </w:p>
    <w:p w14:paraId="606C3036" w14:textId="61FB35DD" w:rsidR="00BF6E7E" w:rsidRPr="00BF6E7E" w:rsidRDefault="00BF6E7E" w:rsidP="00BF6E7E">
      <w:r w:rsidRPr="00BF6E7E">
        <w:t xml:space="preserve">This </w:t>
      </w:r>
      <w:r w:rsidR="00580593" w:rsidRPr="00BF6E7E">
        <w:t>data set</w:t>
      </w:r>
      <w:r w:rsidRPr="00BF6E7E">
        <w:t xml:space="preserve"> serves as the foundation for training and evaluating the spectrogram-based spoof detection model implemented in this work.</w:t>
      </w:r>
    </w:p>
    <w:p w14:paraId="4395D728" w14:textId="77777777" w:rsidR="00921F40" w:rsidRDefault="00921F40" w:rsidP="00BF6E7E">
      <w:pPr>
        <w:rPr>
          <w:b/>
          <w:bCs/>
        </w:rPr>
      </w:pPr>
    </w:p>
    <w:p w14:paraId="753FF060" w14:textId="63CCD1B4" w:rsidR="00BF6E7E" w:rsidRPr="00BF6E7E" w:rsidRDefault="00BF6E7E" w:rsidP="00921F40">
      <w:pPr>
        <w:pStyle w:val="Appendix2"/>
      </w:pPr>
      <w:bookmarkStart w:id="51" w:name="_Toc219653972"/>
      <w:r w:rsidRPr="00BF6E7E">
        <w:t xml:space="preserve">A.2 </w:t>
      </w:r>
      <w:proofErr w:type="spellStart"/>
      <w:r w:rsidRPr="00BF6E7E">
        <w:t>LibriSpeech</w:t>
      </w:r>
      <w:proofErr w:type="spellEnd"/>
      <w:r w:rsidRPr="00BF6E7E">
        <w:t xml:space="preserve"> Dataset (</w:t>
      </w:r>
      <w:proofErr w:type="spellStart"/>
      <w:r w:rsidRPr="00BF6E7E">
        <w:t>OpenSLR</w:t>
      </w:r>
      <w:proofErr w:type="spellEnd"/>
      <w:r w:rsidRPr="00BF6E7E">
        <w:t>)</w:t>
      </w:r>
      <w:bookmarkEnd w:id="51"/>
    </w:p>
    <w:p w14:paraId="74D9D4E0" w14:textId="77777777" w:rsidR="00580593" w:rsidRDefault="00580593" w:rsidP="00580593"/>
    <w:p w14:paraId="30F589F0" w14:textId="55994ADD" w:rsidR="00BF6E7E" w:rsidRPr="00BF6E7E" w:rsidRDefault="00BF6E7E" w:rsidP="00580593">
      <w:proofErr w:type="spellStart"/>
      <w:r w:rsidRPr="00BF6E7E">
        <w:t>LibriSpeech</w:t>
      </w:r>
      <w:proofErr w:type="spellEnd"/>
      <w:r w:rsidRPr="00BF6E7E">
        <w:t xml:space="preserve"> is a large-scale corpus of read English speech derived from publicly available audiobooks. In this project, </w:t>
      </w:r>
      <w:proofErr w:type="spellStart"/>
      <w:r w:rsidRPr="00BF6E7E">
        <w:t>LibriSpeech</w:t>
      </w:r>
      <w:proofErr w:type="spellEnd"/>
      <w:r w:rsidRPr="00BF6E7E">
        <w:t xml:space="preserve"> is used to supplement real human speech data, enabling improved generalization and robustness of the detection framework when exposed to clean, non-spoofed speech.</w:t>
      </w:r>
    </w:p>
    <w:p w14:paraId="56B987CA" w14:textId="77777777" w:rsidR="00BF6E7E" w:rsidRPr="00BF6E7E" w:rsidRDefault="00BF6E7E" w:rsidP="00BF6E7E">
      <w:r w:rsidRPr="00BF6E7E">
        <w:rPr>
          <w:b/>
          <w:bCs/>
        </w:rPr>
        <w:t>Subset used:</w:t>
      </w:r>
    </w:p>
    <w:p w14:paraId="269B34CA" w14:textId="77777777" w:rsidR="00BF6E7E" w:rsidRPr="00BF6E7E" w:rsidRDefault="00BF6E7E" w:rsidP="00BF6E7E">
      <w:pPr>
        <w:numPr>
          <w:ilvl w:val="0"/>
          <w:numId w:val="87"/>
        </w:numPr>
      </w:pPr>
      <w:r w:rsidRPr="00BF6E7E">
        <w:t>train-clean-100</w:t>
      </w:r>
    </w:p>
    <w:p w14:paraId="2B44EC25" w14:textId="77777777" w:rsidR="00BF6E7E" w:rsidRPr="00BF6E7E" w:rsidRDefault="00BF6E7E" w:rsidP="00BF6E7E">
      <w:r w:rsidRPr="00BF6E7E">
        <w:rPr>
          <w:b/>
          <w:bCs/>
        </w:rPr>
        <w:t>Characteristics:</w:t>
      </w:r>
    </w:p>
    <w:p w14:paraId="0E241B37" w14:textId="77777777" w:rsidR="00BF6E7E" w:rsidRPr="00BF6E7E" w:rsidRDefault="00BF6E7E" w:rsidP="00BF6E7E">
      <w:pPr>
        <w:numPr>
          <w:ilvl w:val="0"/>
          <w:numId w:val="88"/>
        </w:numPr>
      </w:pPr>
      <w:r w:rsidRPr="00BF6E7E">
        <w:t>Approximate number of files: 28,500</w:t>
      </w:r>
    </w:p>
    <w:p w14:paraId="1A34C34E" w14:textId="77777777" w:rsidR="00BF6E7E" w:rsidRPr="00BF6E7E" w:rsidRDefault="00BF6E7E" w:rsidP="00BF6E7E">
      <w:pPr>
        <w:numPr>
          <w:ilvl w:val="0"/>
          <w:numId w:val="88"/>
        </w:numPr>
      </w:pPr>
      <w:r w:rsidRPr="00BF6E7E">
        <w:t>Audio quality: Clean, studio-like recordings</w:t>
      </w:r>
    </w:p>
    <w:p w14:paraId="75355542" w14:textId="77777777" w:rsidR="00BF6E7E" w:rsidRPr="00BF6E7E" w:rsidRDefault="00BF6E7E" w:rsidP="00BF6E7E">
      <w:pPr>
        <w:numPr>
          <w:ilvl w:val="0"/>
          <w:numId w:val="88"/>
        </w:numPr>
      </w:pPr>
      <w:r w:rsidRPr="00BF6E7E">
        <w:t>Sampling rate: 16 kHz</w:t>
      </w:r>
    </w:p>
    <w:p w14:paraId="1A14C196" w14:textId="77777777" w:rsidR="00BF6E7E" w:rsidRPr="00BF6E7E" w:rsidRDefault="00BF6E7E" w:rsidP="00BF6E7E">
      <w:pPr>
        <w:numPr>
          <w:ilvl w:val="0"/>
          <w:numId w:val="88"/>
        </w:numPr>
      </w:pPr>
      <w:r w:rsidRPr="00BF6E7E">
        <w:t>Format: WAV</w:t>
      </w:r>
    </w:p>
    <w:p w14:paraId="7BD7591B" w14:textId="050E3385" w:rsidR="00BF6E7E" w:rsidRDefault="00BF6E7E" w:rsidP="00BF6E7E">
      <w:r w:rsidRPr="00BF6E7E">
        <w:t xml:space="preserve">The inclusion of </w:t>
      </w:r>
      <w:proofErr w:type="spellStart"/>
      <w:r w:rsidRPr="00BF6E7E">
        <w:t>LibriSpeech</w:t>
      </w:r>
      <w:proofErr w:type="spellEnd"/>
      <w:r w:rsidRPr="00BF6E7E">
        <w:t xml:space="preserve"> helps balance bona fide speech samples and strengthens the system’s ability to distinguish real speech from synthetic artifacts.</w:t>
      </w:r>
    </w:p>
    <w:p w14:paraId="074F2882" w14:textId="77777777" w:rsidR="00BF6E7E" w:rsidRDefault="00BF6E7E" w:rsidP="00BF6E7E"/>
    <w:p w14:paraId="5C93DCA6" w14:textId="2F84C4A4" w:rsidR="00BF6E7E" w:rsidRPr="00BF6E7E" w:rsidRDefault="00921F40" w:rsidP="00921F40">
      <w:r>
        <w:br w:type="page"/>
      </w:r>
    </w:p>
    <w:p w14:paraId="0F8265A9" w14:textId="77777777" w:rsidR="00BF6E7E" w:rsidRPr="00BF6E7E" w:rsidRDefault="00BF6E7E" w:rsidP="00921F40">
      <w:pPr>
        <w:pStyle w:val="Appendix2"/>
      </w:pPr>
      <w:bookmarkStart w:id="52" w:name="_Toc219653973"/>
      <w:r w:rsidRPr="00BF6E7E">
        <w:lastRenderedPageBreak/>
        <w:t>A.3 VCTK Corpus</w:t>
      </w:r>
      <w:bookmarkEnd w:id="52"/>
    </w:p>
    <w:p w14:paraId="263750F0" w14:textId="77777777" w:rsidR="00921F40" w:rsidRDefault="00921F40" w:rsidP="00BF6E7E"/>
    <w:p w14:paraId="1882B9D2" w14:textId="4F12FB16" w:rsidR="00BF6E7E" w:rsidRPr="00BF6E7E" w:rsidRDefault="00BF6E7E" w:rsidP="00BF6E7E">
      <w:r w:rsidRPr="00BF6E7E">
        <w:t>The VCTK corpus provides speech recordings from speakers with a wide range of accents and speaking styles. This dataset contributes speaker and accent diversity, which is essential for building a spoof detection system that generalizes across different speakers and recording conditions.</w:t>
      </w:r>
    </w:p>
    <w:p w14:paraId="6A1F7452" w14:textId="77777777" w:rsidR="00BF6E7E" w:rsidRPr="00BF6E7E" w:rsidRDefault="00BF6E7E" w:rsidP="00BF6E7E">
      <w:r w:rsidRPr="00BF6E7E">
        <w:rPr>
          <w:b/>
          <w:bCs/>
        </w:rPr>
        <w:t>Characteristics:</w:t>
      </w:r>
    </w:p>
    <w:p w14:paraId="53BE4F1F" w14:textId="77777777" w:rsidR="00BF6E7E" w:rsidRPr="00BF6E7E" w:rsidRDefault="00BF6E7E" w:rsidP="00BF6E7E">
      <w:pPr>
        <w:numPr>
          <w:ilvl w:val="0"/>
          <w:numId w:val="89"/>
        </w:numPr>
      </w:pPr>
      <w:r w:rsidRPr="00BF6E7E">
        <w:t>Number of speakers: 110</w:t>
      </w:r>
    </w:p>
    <w:p w14:paraId="46EE303A" w14:textId="77777777" w:rsidR="00BF6E7E" w:rsidRPr="00BF6E7E" w:rsidRDefault="00BF6E7E" w:rsidP="00BF6E7E">
      <w:pPr>
        <w:numPr>
          <w:ilvl w:val="0"/>
          <w:numId w:val="89"/>
        </w:numPr>
      </w:pPr>
      <w:r w:rsidRPr="00BF6E7E">
        <w:t>Audio format: WAV</w:t>
      </w:r>
    </w:p>
    <w:p w14:paraId="3ABD045A" w14:textId="77777777" w:rsidR="00BF6E7E" w:rsidRPr="00BF6E7E" w:rsidRDefault="00BF6E7E" w:rsidP="00BF6E7E">
      <w:pPr>
        <w:numPr>
          <w:ilvl w:val="0"/>
          <w:numId w:val="89"/>
        </w:numPr>
      </w:pPr>
      <w:r w:rsidRPr="00BF6E7E">
        <w:t>Original sampling rate: 48 kHz (</w:t>
      </w:r>
      <w:proofErr w:type="spellStart"/>
      <w:r w:rsidRPr="00BF6E7E">
        <w:t>downsampled</w:t>
      </w:r>
      <w:proofErr w:type="spellEnd"/>
      <w:r w:rsidRPr="00BF6E7E">
        <w:t xml:space="preserve"> to 16 kHz for consistency)</w:t>
      </w:r>
    </w:p>
    <w:p w14:paraId="005CBE07" w14:textId="77777777" w:rsidR="00BF6E7E" w:rsidRPr="00BF6E7E" w:rsidRDefault="00BF6E7E" w:rsidP="00BF6E7E">
      <w:pPr>
        <w:numPr>
          <w:ilvl w:val="0"/>
          <w:numId w:val="89"/>
        </w:numPr>
      </w:pPr>
      <w:r w:rsidRPr="00BF6E7E">
        <w:t>Accent diversity: High</w:t>
      </w:r>
    </w:p>
    <w:p w14:paraId="00F2B10B" w14:textId="77777777" w:rsidR="00BF6E7E" w:rsidRPr="00BF6E7E" w:rsidRDefault="00BF6E7E" w:rsidP="00BF6E7E">
      <w:r w:rsidRPr="00BF6E7E">
        <w:t>VCTK is used to enhance variability in the real speech class and to simulate more realistic forensic scenarios.</w:t>
      </w:r>
    </w:p>
    <w:p w14:paraId="797EA3B3" w14:textId="5CA291E9" w:rsidR="00BF6E7E" w:rsidRPr="00BF6E7E" w:rsidRDefault="00BF6E7E" w:rsidP="00BF6E7E"/>
    <w:p w14:paraId="0A5AF4CA" w14:textId="77777777" w:rsidR="00BF6E7E" w:rsidRPr="00BF6E7E" w:rsidRDefault="00BF6E7E" w:rsidP="00921F40">
      <w:pPr>
        <w:pStyle w:val="Appendix"/>
      </w:pPr>
      <w:bookmarkStart w:id="53" w:name="_Toc219653974"/>
      <w:r w:rsidRPr="00BF6E7E">
        <w:t>Appendix B: Audio Preprocessing Configuration</w:t>
      </w:r>
      <w:bookmarkEnd w:id="53"/>
    </w:p>
    <w:p w14:paraId="21897BA8" w14:textId="77777777" w:rsidR="00580593" w:rsidRDefault="00580593" w:rsidP="00BF6E7E"/>
    <w:p w14:paraId="5E6DB1B0" w14:textId="63C89859" w:rsidR="00BF6E7E" w:rsidRPr="00BF6E7E" w:rsidRDefault="00BF6E7E" w:rsidP="00BF6E7E">
      <w:r w:rsidRPr="00BF6E7E">
        <w:t>All audio samples from different datasets are standardized prior to feature extraction using a unified preprocessing pipeline. This ensures consistency across datasets and minimizes variability unrelated to spoofing artifacts.</w:t>
      </w:r>
    </w:p>
    <w:p w14:paraId="314691A4" w14:textId="77777777" w:rsidR="00BF6E7E" w:rsidRPr="00BF6E7E" w:rsidRDefault="00BF6E7E" w:rsidP="00BF6E7E">
      <w:r w:rsidRPr="00BF6E7E">
        <w:t>The preprocessing steps include:</w:t>
      </w:r>
    </w:p>
    <w:p w14:paraId="7B4E1F36" w14:textId="77777777" w:rsidR="00BF6E7E" w:rsidRPr="00BF6E7E" w:rsidRDefault="00BF6E7E" w:rsidP="00BF6E7E">
      <w:pPr>
        <w:numPr>
          <w:ilvl w:val="0"/>
          <w:numId w:val="90"/>
        </w:numPr>
      </w:pPr>
      <w:r w:rsidRPr="00BF6E7E">
        <w:t>Conversion to mono channel</w:t>
      </w:r>
    </w:p>
    <w:p w14:paraId="7F104443" w14:textId="77777777" w:rsidR="00BF6E7E" w:rsidRPr="00BF6E7E" w:rsidRDefault="00BF6E7E" w:rsidP="00BF6E7E">
      <w:pPr>
        <w:numPr>
          <w:ilvl w:val="0"/>
          <w:numId w:val="90"/>
        </w:numPr>
      </w:pPr>
      <w:r w:rsidRPr="00BF6E7E">
        <w:t>Resampling to 16 kHz</w:t>
      </w:r>
    </w:p>
    <w:p w14:paraId="2E17C30A" w14:textId="77777777" w:rsidR="00BF6E7E" w:rsidRPr="00BF6E7E" w:rsidRDefault="00BF6E7E" w:rsidP="00BF6E7E">
      <w:pPr>
        <w:numPr>
          <w:ilvl w:val="0"/>
          <w:numId w:val="90"/>
        </w:numPr>
      </w:pPr>
      <w:r w:rsidRPr="00BF6E7E">
        <w:t>Amplitude normalization</w:t>
      </w:r>
    </w:p>
    <w:p w14:paraId="60A2247B" w14:textId="77777777" w:rsidR="00BF6E7E" w:rsidRPr="00BF6E7E" w:rsidRDefault="00BF6E7E" w:rsidP="00BF6E7E">
      <w:pPr>
        <w:numPr>
          <w:ilvl w:val="0"/>
          <w:numId w:val="90"/>
        </w:numPr>
      </w:pPr>
      <w:r w:rsidRPr="00BF6E7E">
        <w:t>Silence trimming</w:t>
      </w:r>
    </w:p>
    <w:p w14:paraId="475E7852" w14:textId="77777777" w:rsidR="00BF6E7E" w:rsidRPr="00BF6E7E" w:rsidRDefault="00BF6E7E" w:rsidP="00BF6E7E">
      <w:r w:rsidRPr="00BF6E7E">
        <w:t>These steps reduce dataset bias, improve feature consistency, and ensure compatibility with the spectrogram extraction configuration.</w:t>
      </w:r>
    </w:p>
    <w:p w14:paraId="0E3AC260" w14:textId="4EA9A16C" w:rsidR="00BF6E7E" w:rsidRPr="00BF6E7E" w:rsidRDefault="00BF6E7E" w:rsidP="00BF6E7E"/>
    <w:p w14:paraId="30F75EFF" w14:textId="08BE16A6" w:rsidR="00580593" w:rsidRPr="00921F40" w:rsidRDefault="00BF6E7E" w:rsidP="00921F40">
      <w:pPr>
        <w:pStyle w:val="Appendix"/>
      </w:pPr>
      <w:bookmarkStart w:id="54" w:name="_Toc219653975"/>
      <w:r w:rsidRPr="00BF6E7E">
        <w:t>Appendix C: Feature Extraction Parameters</w:t>
      </w:r>
      <w:bookmarkEnd w:id="54"/>
    </w:p>
    <w:p w14:paraId="4557F572" w14:textId="32599008" w:rsidR="00BF6E7E" w:rsidRPr="00BF6E7E" w:rsidRDefault="00BF6E7E" w:rsidP="00921F40">
      <w:pPr>
        <w:pStyle w:val="Appendix2"/>
      </w:pPr>
      <w:bookmarkStart w:id="55" w:name="_Toc219653976"/>
      <w:r w:rsidRPr="00BF6E7E">
        <w:t>C.1 Spectrogram Feature Parameters (Implemented)</w:t>
      </w:r>
      <w:bookmarkEnd w:id="55"/>
    </w:p>
    <w:p w14:paraId="5A6FE011" w14:textId="77777777" w:rsidR="00BF6E7E" w:rsidRPr="00BF6E7E" w:rsidRDefault="00BF6E7E" w:rsidP="00BF6E7E">
      <w:r w:rsidRPr="00BF6E7E">
        <w:t>Log-Mel spectrogram features are extracted as the primary input representation for the deep learning classifier implemented in this project. These features capture time–frequency characteristics that are effective for identifying artifacts introduced by synthetic speech generation.</w:t>
      </w:r>
    </w:p>
    <w:p w14:paraId="10F3DB39" w14:textId="77777777" w:rsidR="00BF6E7E" w:rsidRPr="00BF6E7E" w:rsidRDefault="00BF6E7E" w:rsidP="00BF6E7E">
      <w:r w:rsidRPr="00BF6E7E">
        <w:rPr>
          <w:b/>
          <w:bCs/>
        </w:rPr>
        <w:t>Extraction parameters:</w:t>
      </w:r>
    </w:p>
    <w:p w14:paraId="762DD486" w14:textId="77777777" w:rsidR="00BF6E7E" w:rsidRPr="00BF6E7E" w:rsidRDefault="00BF6E7E" w:rsidP="00BF6E7E">
      <w:pPr>
        <w:numPr>
          <w:ilvl w:val="0"/>
          <w:numId w:val="91"/>
        </w:numPr>
      </w:pPr>
      <w:r w:rsidRPr="00BF6E7E">
        <w:t>Sampling rate: 16,000 Hz</w:t>
      </w:r>
    </w:p>
    <w:p w14:paraId="573F0912" w14:textId="77777777" w:rsidR="00BF6E7E" w:rsidRPr="00BF6E7E" w:rsidRDefault="00BF6E7E" w:rsidP="00BF6E7E">
      <w:pPr>
        <w:numPr>
          <w:ilvl w:val="0"/>
          <w:numId w:val="91"/>
        </w:numPr>
      </w:pPr>
      <w:r w:rsidRPr="00BF6E7E">
        <w:t xml:space="preserve">Window size: 25 </w:t>
      </w:r>
      <w:proofErr w:type="spellStart"/>
      <w:r w:rsidRPr="00BF6E7E">
        <w:t>ms</w:t>
      </w:r>
      <w:proofErr w:type="spellEnd"/>
    </w:p>
    <w:p w14:paraId="284BE310" w14:textId="77777777" w:rsidR="00BF6E7E" w:rsidRPr="00BF6E7E" w:rsidRDefault="00BF6E7E" w:rsidP="00BF6E7E">
      <w:pPr>
        <w:numPr>
          <w:ilvl w:val="0"/>
          <w:numId w:val="91"/>
        </w:numPr>
      </w:pPr>
      <w:r w:rsidRPr="00BF6E7E">
        <w:t xml:space="preserve">Hop size: 10 </w:t>
      </w:r>
      <w:proofErr w:type="spellStart"/>
      <w:r w:rsidRPr="00BF6E7E">
        <w:t>ms</w:t>
      </w:r>
      <w:proofErr w:type="spellEnd"/>
    </w:p>
    <w:p w14:paraId="0252A965" w14:textId="77777777" w:rsidR="00BF6E7E" w:rsidRPr="00BF6E7E" w:rsidRDefault="00BF6E7E" w:rsidP="00BF6E7E">
      <w:pPr>
        <w:numPr>
          <w:ilvl w:val="0"/>
          <w:numId w:val="91"/>
        </w:numPr>
      </w:pPr>
      <w:r w:rsidRPr="00BF6E7E">
        <w:t>Number of Mel bins: 64</w:t>
      </w:r>
    </w:p>
    <w:p w14:paraId="38392D3B" w14:textId="77777777" w:rsidR="00BF6E7E" w:rsidRPr="00BF6E7E" w:rsidRDefault="00BF6E7E" w:rsidP="00BF6E7E">
      <w:pPr>
        <w:numPr>
          <w:ilvl w:val="0"/>
          <w:numId w:val="91"/>
        </w:numPr>
      </w:pPr>
      <w:r w:rsidRPr="00BF6E7E">
        <w:t>Number of frames: 400</w:t>
      </w:r>
    </w:p>
    <w:p w14:paraId="04890A5B" w14:textId="77777777" w:rsidR="00BF6E7E" w:rsidRPr="00BF6E7E" w:rsidRDefault="00BF6E7E" w:rsidP="00BF6E7E">
      <w:pPr>
        <w:numPr>
          <w:ilvl w:val="0"/>
          <w:numId w:val="91"/>
        </w:numPr>
      </w:pPr>
      <w:r w:rsidRPr="00BF6E7E">
        <w:t>Feature dimension: 64 × 400</w:t>
      </w:r>
    </w:p>
    <w:p w14:paraId="185EE7FA" w14:textId="77777777" w:rsidR="00BF6E7E" w:rsidRPr="00BF6E7E" w:rsidRDefault="00BF6E7E" w:rsidP="00BF6E7E">
      <w:pPr>
        <w:numPr>
          <w:ilvl w:val="0"/>
          <w:numId w:val="91"/>
        </w:numPr>
      </w:pPr>
      <w:r w:rsidRPr="00BF6E7E">
        <w:t>Storage format: HDF5 (.h5)</w:t>
      </w:r>
    </w:p>
    <w:p w14:paraId="0BF62E07" w14:textId="77777777" w:rsidR="00BF6E7E" w:rsidRPr="00BF6E7E" w:rsidRDefault="00BF6E7E" w:rsidP="00BF6E7E">
      <w:r w:rsidRPr="00BF6E7E">
        <w:t>These spectrogram features have been fully implemented and stored in HDF5 format to support efficient training and experimentation.</w:t>
      </w:r>
    </w:p>
    <w:p w14:paraId="7E506B9A" w14:textId="2309EBD9" w:rsidR="00BF6E7E" w:rsidRPr="00BF6E7E" w:rsidRDefault="00BF6E7E" w:rsidP="00BF6E7E"/>
    <w:p w14:paraId="6E3CE176" w14:textId="77777777" w:rsidR="00BF6E7E" w:rsidRPr="00BF6E7E" w:rsidRDefault="00BF6E7E" w:rsidP="00921F40">
      <w:pPr>
        <w:pStyle w:val="Appendix2"/>
      </w:pPr>
      <w:bookmarkStart w:id="56" w:name="_Toc219653977"/>
      <w:r w:rsidRPr="00BF6E7E">
        <w:t>C.2 Environmental Acoustic Features (Planned)</w:t>
      </w:r>
      <w:bookmarkEnd w:id="56"/>
    </w:p>
    <w:p w14:paraId="30A26913" w14:textId="77777777" w:rsidR="00BF6E7E" w:rsidRPr="00BF6E7E" w:rsidRDefault="00BF6E7E" w:rsidP="00BF6E7E">
      <w:r w:rsidRPr="00BF6E7E">
        <w:t>In addition to spectral features, a comprehensive set of environmental acoustic features has been designed for future integration. These features aim to capture recording-environment characteristics that are difficult for synthetic speech systems to replicate consistently.</w:t>
      </w:r>
    </w:p>
    <w:p w14:paraId="61A5C575" w14:textId="77777777" w:rsidR="00BF6E7E" w:rsidRPr="00BF6E7E" w:rsidRDefault="00BF6E7E" w:rsidP="00BF6E7E">
      <w:r w:rsidRPr="00BF6E7E">
        <w:t>The planned environmental feature set includes:</w:t>
      </w:r>
    </w:p>
    <w:p w14:paraId="2F950541" w14:textId="77777777" w:rsidR="00BF6E7E" w:rsidRPr="00BF6E7E" w:rsidRDefault="00BF6E7E" w:rsidP="00BF6E7E">
      <w:pPr>
        <w:numPr>
          <w:ilvl w:val="0"/>
          <w:numId w:val="92"/>
        </w:numPr>
      </w:pPr>
      <w:r w:rsidRPr="00BF6E7E">
        <w:t>Reverberation Time (RT60)</w:t>
      </w:r>
    </w:p>
    <w:p w14:paraId="02F749BC" w14:textId="77777777" w:rsidR="00BF6E7E" w:rsidRPr="00BF6E7E" w:rsidRDefault="00BF6E7E" w:rsidP="00BF6E7E">
      <w:pPr>
        <w:numPr>
          <w:ilvl w:val="0"/>
          <w:numId w:val="92"/>
        </w:numPr>
      </w:pPr>
      <w:r w:rsidRPr="00BF6E7E">
        <w:t>Direct-to-Reverberant Ratio (DRR)</w:t>
      </w:r>
    </w:p>
    <w:p w14:paraId="63D470D6" w14:textId="77777777" w:rsidR="00BF6E7E" w:rsidRPr="00BF6E7E" w:rsidRDefault="00BF6E7E" w:rsidP="00BF6E7E">
      <w:pPr>
        <w:numPr>
          <w:ilvl w:val="0"/>
          <w:numId w:val="92"/>
        </w:numPr>
      </w:pPr>
      <w:r w:rsidRPr="00BF6E7E">
        <w:lastRenderedPageBreak/>
        <w:t>Signal-to-Noise Ratio (SNR)</w:t>
      </w:r>
    </w:p>
    <w:p w14:paraId="67F99CC8" w14:textId="77777777" w:rsidR="00BF6E7E" w:rsidRPr="00BF6E7E" w:rsidRDefault="00BF6E7E" w:rsidP="00BF6E7E">
      <w:pPr>
        <w:numPr>
          <w:ilvl w:val="0"/>
          <w:numId w:val="92"/>
        </w:numPr>
      </w:pPr>
      <w:r w:rsidRPr="00BF6E7E">
        <w:t>Background Noise Level</w:t>
      </w:r>
    </w:p>
    <w:p w14:paraId="6E0089BB" w14:textId="77777777" w:rsidR="00BF6E7E" w:rsidRPr="00BF6E7E" w:rsidRDefault="00BF6E7E" w:rsidP="00BF6E7E">
      <w:pPr>
        <w:numPr>
          <w:ilvl w:val="0"/>
          <w:numId w:val="92"/>
        </w:numPr>
      </w:pPr>
      <w:r w:rsidRPr="00BF6E7E">
        <w:t>Silence Ratio</w:t>
      </w:r>
    </w:p>
    <w:p w14:paraId="25B0CC69" w14:textId="77777777" w:rsidR="00BF6E7E" w:rsidRPr="00BF6E7E" w:rsidRDefault="00BF6E7E" w:rsidP="00BF6E7E">
      <w:pPr>
        <w:numPr>
          <w:ilvl w:val="0"/>
          <w:numId w:val="92"/>
        </w:numPr>
      </w:pPr>
      <w:r w:rsidRPr="00BF6E7E">
        <w:t>Spectral Tilt</w:t>
      </w:r>
    </w:p>
    <w:p w14:paraId="0A9EAD31" w14:textId="77777777" w:rsidR="00BF6E7E" w:rsidRPr="00BF6E7E" w:rsidRDefault="00BF6E7E" w:rsidP="00BF6E7E">
      <w:pPr>
        <w:numPr>
          <w:ilvl w:val="0"/>
          <w:numId w:val="92"/>
        </w:numPr>
      </w:pPr>
      <w:r w:rsidRPr="00BF6E7E">
        <w:t>Spectral Flatness</w:t>
      </w:r>
    </w:p>
    <w:p w14:paraId="0466EA80" w14:textId="77777777" w:rsidR="00BF6E7E" w:rsidRPr="00BF6E7E" w:rsidRDefault="00BF6E7E" w:rsidP="00BF6E7E">
      <w:pPr>
        <w:numPr>
          <w:ilvl w:val="0"/>
          <w:numId w:val="92"/>
        </w:numPr>
      </w:pPr>
      <w:r w:rsidRPr="00BF6E7E">
        <w:t>Spectral Rolloff</w:t>
      </w:r>
    </w:p>
    <w:p w14:paraId="7B3EDEBA" w14:textId="77777777" w:rsidR="00BF6E7E" w:rsidRPr="00BF6E7E" w:rsidRDefault="00BF6E7E" w:rsidP="00BF6E7E">
      <w:pPr>
        <w:numPr>
          <w:ilvl w:val="0"/>
          <w:numId w:val="92"/>
        </w:numPr>
      </w:pPr>
      <w:r w:rsidRPr="00BF6E7E">
        <w:t>Cleanliness Score</w:t>
      </w:r>
    </w:p>
    <w:p w14:paraId="35F3888C" w14:textId="77777777" w:rsidR="00BF6E7E" w:rsidRPr="00BF6E7E" w:rsidRDefault="00BF6E7E" w:rsidP="00BF6E7E">
      <w:pPr>
        <w:numPr>
          <w:ilvl w:val="0"/>
          <w:numId w:val="92"/>
        </w:numPr>
      </w:pPr>
      <w:r w:rsidRPr="00BF6E7E">
        <w:t>High-Frequency Content</w:t>
      </w:r>
    </w:p>
    <w:p w14:paraId="5ACA29D1" w14:textId="77777777" w:rsidR="00BF6E7E" w:rsidRPr="00BF6E7E" w:rsidRDefault="00BF6E7E" w:rsidP="00BF6E7E">
      <w:pPr>
        <w:numPr>
          <w:ilvl w:val="0"/>
          <w:numId w:val="92"/>
        </w:numPr>
      </w:pPr>
      <w:r w:rsidRPr="00BF6E7E">
        <w:t>Background Consistency</w:t>
      </w:r>
    </w:p>
    <w:p w14:paraId="18B3114B" w14:textId="77777777" w:rsidR="00BF6E7E" w:rsidRPr="00BF6E7E" w:rsidRDefault="00BF6E7E" w:rsidP="00BF6E7E">
      <w:pPr>
        <w:numPr>
          <w:ilvl w:val="0"/>
          <w:numId w:val="92"/>
        </w:numPr>
      </w:pPr>
      <w:r w:rsidRPr="00BF6E7E">
        <w:t>Environmental Stability</w:t>
      </w:r>
    </w:p>
    <w:p w14:paraId="28AB1FF9" w14:textId="77777777" w:rsidR="00BF6E7E" w:rsidRPr="00BF6E7E" w:rsidRDefault="00BF6E7E" w:rsidP="00BF6E7E">
      <w:r w:rsidRPr="00BF6E7E">
        <w:t>The HDF5 storage structure for these features has already been prepared. Feature extraction and integration will be performed in later project phases.</w:t>
      </w:r>
    </w:p>
    <w:p w14:paraId="4146CA8F" w14:textId="2FFDC508" w:rsidR="00BF6E7E" w:rsidRPr="00BF6E7E" w:rsidRDefault="00BF6E7E" w:rsidP="00580593"/>
    <w:p w14:paraId="4F67E0D9" w14:textId="77777777" w:rsidR="00BF6E7E" w:rsidRPr="00BF6E7E" w:rsidRDefault="00BF6E7E" w:rsidP="00921F40">
      <w:pPr>
        <w:pStyle w:val="Appendix"/>
      </w:pPr>
      <w:bookmarkStart w:id="57" w:name="_Toc219653978"/>
      <w:r w:rsidRPr="00BF6E7E">
        <w:t>Appendix D: HDF5 Data Storage Structure</w:t>
      </w:r>
      <w:bookmarkEnd w:id="57"/>
    </w:p>
    <w:p w14:paraId="5F29BE4B" w14:textId="77777777" w:rsidR="00BF6E7E" w:rsidRPr="00BF6E7E" w:rsidRDefault="00BF6E7E" w:rsidP="00BF6E7E">
      <w:r w:rsidRPr="00BF6E7E">
        <w:t>To enable efficient data handling and scalable training, all extracted features and labels are stored using the HDF5 (.h5) format. The logical structure of the storage is organized as follows:</w:t>
      </w:r>
    </w:p>
    <w:p w14:paraId="5F763ECD" w14:textId="77777777" w:rsidR="00BF6E7E" w:rsidRPr="00BF6E7E" w:rsidRDefault="00BF6E7E" w:rsidP="00BF6E7E">
      <w:pPr>
        <w:numPr>
          <w:ilvl w:val="0"/>
          <w:numId w:val="93"/>
        </w:numPr>
      </w:pPr>
      <w:r w:rsidRPr="00BF6E7E">
        <w:t>/features/spectrograms → Log-Mel spectrogram feature arrays</w:t>
      </w:r>
    </w:p>
    <w:p w14:paraId="56542C77" w14:textId="77777777" w:rsidR="00BF6E7E" w:rsidRPr="00BF6E7E" w:rsidRDefault="00BF6E7E" w:rsidP="00BF6E7E">
      <w:pPr>
        <w:numPr>
          <w:ilvl w:val="0"/>
          <w:numId w:val="93"/>
        </w:numPr>
      </w:pPr>
      <w:r w:rsidRPr="00BF6E7E">
        <w:t>/labels → Binary labels (bona fide / spoof)</w:t>
      </w:r>
    </w:p>
    <w:p w14:paraId="763AC3F1" w14:textId="77777777" w:rsidR="00BF6E7E" w:rsidRPr="00BF6E7E" w:rsidRDefault="00BF6E7E" w:rsidP="00BF6E7E">
      <w:pPr>
        <w:numPr>
          <w:ilvl w:val="0"/>
          <w:numId w:val="93"/>
        </w:numPr>
      </w:pPr>
      <w:r w:rsidRPr="00BF6E7E">
        <w:t>/metadata → Dataset source identifiers and sample information</w:t>
      </w:r>
    </w:p>
    <w:p w14:paraId="477BF846" w14:textId="77777777" w:rsidR="00BF6E7E" w:rsidRPr="00BF6E7E" w:rsidRDefault="00BF6E7E" w:rsidP="00BF6E7E">
      <w:r w:rsidRPr="00BF6E7E">
        <w:t>This structured storage approach allows fast batch loading, reduced memory overhead, and seamless integration with deep learning frameworks.</w:t>
      </w:r>
    </w:p>
    <w:p w14:paraId="79F07BDA" w14:textId="7968E14A" w:rsidR="00BF6E7E" w:rsidRPr="00BF6E7E" w:rsidRDefault="00BF6E7E" w:rsidP="00BF6E7E"/>
    <w:p w14:paraId="19CC6604" w14:textId="77777777" w:rsidR="00BF6E7E" w:rsidRPr="00BF6E7E" w:rsidRDefault="00BF6E7E" w:rsidP="00921F40">
      <w:pPr>
        <w:pStyle w:val="Appendix"/>
      </w:pPr>
      <w:bookmarkStart w:id="58" w:name="_Toc219653979"/>
      <w:r w:rsidRPr="00BF6E7E">
        <w:t>Appendix E: Tools and Software Environment</w:t>
      </w:r>
      <w:bookmarkEnd w:id="58"/>
    </w:p>
    <w:p w14:paraId="517258D5" w14:textId="77777777" w:rsidR="00BF6E7E" w:rsidRPr="00BF6E7E" w:rsidRDefault="00BF6E7E" w:rsidP="00BF6E7E">
      <w:r w:rsidRPr="00BF6E7E">
        <w:t>The following tools and software libraries are used throughout the project:</w:t>
      </w:r>
    </w:p>
    <w:p w14:paraId="2AC6B1C1" w14:textId="77777777" w:rsidR="00BF6E7E" w:rsidRPr="00BF6E7E" w:rsidRDefault="00BF6E7E" w:rsidP="00BF6E7E">
      <w:pPr>
        <w:numPr>
          <w:ilvl w:val="0"/>
          <w:numId w:val="94"/>
        </w:numPr>
      </w:pPr>
      <w:r w:rsidRPr="00BF6E7E">
        <w:t>Python 3.9</w:t>
      </w:r>
    </w:p>
    <w:p w14:paraId="239E12CE" w14:textId="77777777" w:rsidR="00BF6E7E" w:rsidRPr="00BF6E7E" w:rsidRDefault="00BF6E7E" w:rsidP="00BF6E7E">
      <w:pPr>
        <w:numPr>
          <w:ilvl w:val="0"/>
          <w:numId w:val="94"/>
        </w:numPr>
      </w:pPr>
      <w:r w:rsidRPr="00BF6E7E">
        <w:t>NumPy</w:t>
      </w:r>
    </w:p>
    <w:p w14:paraId="02442C93" w14:textId="77777777" w:rsidR="00BF6E7E" w:rsidRPr="00BF6E7E" w:rsidRDefault="00BF6E7E" w:rsidP="00BF6E7E">
      <w:pPr>
        <w:numPr>
          <w:ilvl w:val="0"/>
          <w:numId w:val="94"/>
        </w:numPr>
      </w:pPr>
      <w:proofErr w:type="spellStart"/>
      <w:r w:rsidRPr="00BF6E7E">
        <w:t>Librosa</w:t>
      </w:r>
      <w:proofErr w:type="spellEnd"/>
    </w:p>
    <w:p w14:paraId="0C6EBEAD" w14:textId="77777777" w:rsidR="00BF6E7E" w:rsidRPr="00BF6E7E" w:rsidRDefault="00BF6E7E" w:rsidP="00BF6E7E">
      <w:pPr>
        <w:numPr>
          <w:ilvl w:val="0"/>
          <w:numId w:val="94"/>
        </w:numPr>
      </w:pPr>
      <w:proofErr w:type="spellStart"/>
      <w:r w:rsidRPr="00BF6E7E">
        <w:t>PyTorch</w:t>
      </w:r>
      <w:proofErr w:type="spellEnd"/>
    </w:p>
    <w:p w14:paraId="0F9599F7" w14:textId="77777777" w:rsidR="00BF6E7E" w:rsidRPr="00BF6E7E" w:rsidRDefault="00BF6E7E" w:rsidP="00BF6E7E">
      <w:pPr>
        <w:numPr>
          <w:ilvl w:val="0"/>
          <w:numId w:val="94"/>
        </w:numPr>
      </w:pPr>
      <w:proofErr w:type="spellStart"/>
      <w:r w:rsidRPr="00BF6E7E">
        <w:t>FFmpeg</w:t>
      </w:r>
      <w:proofErr w:type="spellEnd"/>
    </w:p>
    <w:p w14:paraId="79405C27" w14:textId="77777777" w:rsidR="00BF6E7E" w:rsidRPr="00BF6E7E" w:rsidRDefault="00BF6E7E" w:rsidP="00BF6E7E">
      <w:pPr>
        <w:numPr>
          <w:ilvl w:val="0"/>
          <w:numId w:val="94"/>
        </w:numPr>
      </w:pPr>
      <w:r w:rsidRPr="00BF6E7E">
        <w:t>HDF5 (h5py)</w:t>
      </w:r>
    </w:p>
    <w:p w14:paraId="351C4768" w14:textId="77777777" w:rsidR="00BF6E7E" w:rsidRPr="00BF6E7E" w:rsidRDefault="00BF6E7E" w:rsidP="00BF6E7E">
      <w:r w:rsidRPr="00BF6E7E">
        <w:t>All tools used are open-source and freely available, ensuring reproducibility and accessibility for future research.</w:t>
      </w:r>
    </w:p>
    <w:p w14:paraId="18EC2CFC" w14:textId="3E12FC61" w:rsidR="00BF6E7E" w:rsidRPr="00BF6E7E" w:rsidRDefault="00BF6E7E" w:rsidP="00BF6E7E"/>
    <w:p w14:paraId="37868EF9" w14:textId="77777777" w:rsidR="00BF6E7E" w:rsidRPr="00BF6E7E" w:rsidRDefault="00BF6E7E" w:rsidP="00921F40">
      <w:pPr>
        <w:pStyle w:val="Appendix"/>
      </w:pPr>
      <w:bookmarkStart w:id="59" w:name="_Toc219653980"/>
      <w:r w:rsidRPr="00BF6E7E">
        <w:t xml:space="preserve">Appendix F: </w:t>
      </w:r>
      <w:r w:rsidRPr="00BF6E7E">
        <w:rPr>
          <w:sz w:val="28"/>
          <w:szCs w:val="28"/>
        </w:rPr>
        <w:t>Ethical</w:t>
      </w:r>
      <w:r w:rsidRPr="00BF6E7E">
        <w:t xml:space="preserve"> Considerations</w:t>
      </w:r>
      <w:bookmarkEnd w:id="59"/>
    </w:p>
    <w:p w14:paraId="4027AE9D" w14:textId="77777777" w:rsidR="00BF6E7E" w:rsidRDefault="00BF6E7E" w:rsidP="00BF6E7E">
      <w:r w:rsidRPr="00BF6E7E">
        <w:t>This project is conducted strictly for academic and research purposes. All datasets used are publicly available and licensed for research use. No personally identifiable or private data is collected or processed. The proposed system is designed to support forensic verification, enhance trust in digital speech evidence, and mitigate the misuse of synthetic speech technologies rather than facilitate it.</w:t>
      </w:r>
    </w:p>
    <w:p w14:paraId="545CF025" w14:textId="77777777" w:rsidR="00717001" w:rsidRPr="00BF6E7E" w:rsidRDefault="00717001" w:rsidP="00BF6E7E"/>
    <w:p w14:paraId="06FFFBE4" w14:textId="6C8972CA" w:rsidR="000A6395" w:rsidRPr="00580593" w:rsidRDefault="00717001" w:rsidP="00921F40">
      <w:pPr>
        <w:pStyle w:val="Appendix"/>
      </w:pPr>
      <w:bookmarkStart w:id="60" w:name="_Toc219653981"/>
      <w:r w:rsidRPr="00580593">
        <w:t>Appendix G: Hybrid Model Architecture and Fusion Framework.</w:t>
      </w:r>
      <w:bookmarkEnd w:id="60"/>
    </w:p>
    <w:p w14:paraId="5DF3D7C6" w14:textId="03C17870" w:rsidR="00717001" w:rsidRDefault="00717001" w:rsidP="00717001">
      <w:r w:rsidRPr="00717001">
        <w:t xml:space="preserve">This appendix provides the structural representation of the proposed </w:t>
      </w:r>
      <w:r w:rsidRPr="00717001">
        <w:rPr>
          <w:b/>
          <w:bCs/>
        </w:rPr>
        <w:t>Hybrid Forensic Acoustic Synthetic Speech Detection (FASSD)</w:t>
      </w:r>
      <w:r w:rsidRPr="00717001">
        <w:t xml:space="preserve"> framework. The code is included for documentation and reproducibility purposes and is not required for understanding the main workflow described in Chapter </w:t>
      </w:r>
      <w:r w:rsidR="00682296">
        <w:t>1</w:t>
      </w:r>
      <w:r w:rsidRPr="00717001">
        <w:t>.</w:t>
      </w:r>
    </w:p>
    <w:p w14:paraId="3BE0831D" w14:textId="2F12B55F" w:rsidR="00921F40" w:rsidRPr="00717001" w:rsidRDefault="00921F40" w:rsidP="00921F40">
      <w:r>
        <w:br w:type="page"/>
      </w:r>
    </w:p>
    <w:p w14:paraId="6EA9B72B" w14:textId="77777777" w:rsidR="00717001" w:rsidRPr="00717001" w:rsidRDefault="00717001" w:rsidP="00921F40">
      <w:pPr>
        <w:pStyle w:val="Appendix2"/>
      </w:pPr>
      <w:bookmarkStart w:id="61" w:name="_Toc219653982"/>
      <w:r w:rsidRPr="00717001">
        <w:lastRenderedPageBreak/>
        <w:t>G.1 Mermaid Code: Overall Hybrid FASSD System Architecture</w:t>
      </w:r>
      <w:bookmarkEnd w:id="61"/>
    </w:p>
    <w:p w14:paraId="7FE4F091" w14:textId="77777777" w:rsidR="00717001" w:rsidRPr="00717001" w:rsidRDefault="00717001" w:rsidP="00717001">
      <w:r w:rsidRPr="00717001">
        <w:t>flowchart TD</w:t>
      </w:r>
    </w:p>
    <w:p w14:paraId="0CEDE5F0" w14:textId="77777777" w:rsidR="00717001" w:rsidRPr="00717001" w:rsidRDefault="00717001" w:rsidP="00717001">
      <w:r w:rsidRPr="00717001">
        <w:t xml:space="preserve">    A[Audio Input] --&gt; B[Preprocessing&lt;</w:t>
      </w:r>
      <w:proofErr w:type="spellStart"/>
      <w:r w:rsidRPr="00717001">
        <w:t>br</w:t>
      </w:r>
      <w:proofErr w:type="spellEnd"/>
      <w:r w:rsidRPr="00717001">
        <w:t>/&gt;Mono, 16 kHz, Normalize, Trim]</w:t>
      </w:r>
    </w:p>
    <w:p w14:paraId="1D9AD406" w14:textId="77777777" w:rsidR="00717001" w:rsidRPr="00717001" w:rsidRDefault="00717001" w:rsidP="00717001"/>
    <w:p w14:paraId="57C4A79F" w14:textId="77777777" w:rsidR="00717001" w:rsidRPr="00717001" w:rsidRDefault="00717001" w:rsidP="00717001">
      <w:r w:rsidRPr="00717001">
        <w:t xml:space="preserve">    B --&gt; C1[Spectrogram Branch]</w:t>
      </w:r>
    </w:p>
    <w:p w14:paraId="2E5F5681" w14:textId="77777777" w:rsidR="00717001" w:rsidRPr="00717001" w:rsidRDefault="00717001" w:rsidP="00717001">
      <w:r w:rsidRPr="00717001">
        <w:t xml:space="preserve">    B --&gt; C2[Environmental Branch]</w:t>
      </w:r>
    </w:p>
    <w:p w14:paraId="1A86613E" w14:textId="77777777" w:rsidR="00717001" w:rsidRPr="00717001" w:rsidRDefault="00717001" w:rsidP="00717001"/>
    <w:p w14:paraId="304D3ADA" w14:textId="77777777" w:rsidR="00717001" w:rsidRPr="00717001" w:rsidRDefault="00717001" w:rsidP="00717001">
      <w:r w:rsidRPr="00717001">
        <w:t xml:space="preserve">    %% Spectrogram Branch</w:t>
      </w:r>
    </w:p>
    <w:p w14:paraId="1DD780EF" w14:textId="77777777" w:rsidR="00717001" w:rsidRPr="00717001" w:rsidRDefault="00717001" w:rsidP="00717001">
      <w:r w:rsidRPr="00717001">
        <w:t xml:space="preserve">    C1 --&gt; D1[Log-Mel Spectrogram&lt;</w:t>
      </w:r>
      <w:proofErr w:type="spellStart"/>
      <w:r w:rsidRPr="00717001">
        <w:t>br</w:t>
      </w:r>
      <w:proofErr w:type="spellEnd"/>
      <w:r w:rsidRPr="00717001">
        <w:t>/&gt;64 Mel bins, 400 frames]</w:t>
      </w:r>
    </w:p>
    <w:p w14:paraId="6F7A0C17" w14:textId="77777777" w:rsidR="00717001" w:rsidRPr="00717001" w:rsidRDefault="00717001" w:rsidP="00717001">
      <w:r w:rsidRPr="00717001">
        <w:t xml:space="preserve">    D1 --&gt; E1[CNN / Spectrogram Encoder]</w:t>
      </w:r>
    </w:p>
    <w:p w14:paraId="382EC232" w14:textId="77777777" w:rsidR="00717001" w:rsidRPr="00717001" w:rsidRDefault="00717001" w:rsidP="00717001">
      <w:r w:rsidRPr="00717001">
        <w:t xml:space="preserve">    E1 --&gt; F1[Spectral Embedding Vector]</w:t>
      </w:r>
    </w:p>
    <w:p w14:paraId="74DCCB1B" w14:textId="77777777" w:rsidR="00717001" w:rsidRPr="00717001" w:rsidRDefault="00717001" w:rsidP="00717001"/>
    <w:p w14:paraId="5568CDEF" w14:textId="77777777" w:rsidR="00717001" w:rsidRPr="00717001" w:rsidRDefault="00717001" w:rsidP="00717001">
      <w:r w:rsidRPr="00717001">
        <w:t xml:space="preserve">    %% Environmental Branch</w:t>
      </w:r>
    </w:p>
    <w:p w14:paraId="30B11EDE" w14:textId="77777777" w:rsidR="00717001" w:rsidRPr="00717001" w:rsidRDefault="00717001" w:rsidP="00717001">
      <w:r w:rsidRPr="00717001">
        <w:t xml:space="preserve">    C2 --&gt; D2[Environmental Feature Extraction&lt;</w:t>
      </w:r>
      <w:proofErr w:type="spellStart"/>
      <w:r w:rsidRPr="00717001">
        <w:t>br</w:t>
      </w:r>
      <w:proofErr w:type="spellEnd"/>
      <w:r w:rsidRPr="00717001">
        <w:t>/&gt;12-D]</w:t>
      </w:r>
    </w:p>
    <w:p w14:paraId="15FA0AB6" w14:textId="77777777" w:rsidR="00717001" w:rsidRPr="00717001" w:rsidRDefault="00717001" w:rsidP="00717001">
      <w:r w:rsidRPr="00717001">
        <w:t xml:space="preserve">    D2 --&gt; E2[MLP / Environmental Encoder]</w:t>
      </w:r>
    </w:p>
    <w:p w14:paraId="34799659" w14:textId="77777777" w:rsidR="00717001" w:rsidRPr="00717001" w:rsidRDefault="00717001" w:rsidP="00717001">
      <w:r w:rsidRPr="00717001">
        <w:t xml:space="preserve">    E2 --&gt; F2[Environmental Embedding Vector]</w:t>
      </w:r>
    </w:p>
    <w:p w14:paraId="3789B0F2" w14:textId="77777777" w:rsidR="00717001" w:rsidRPr="00717001" w:rsidRDefault="00717001" w:rsidP="00717001"/>
    <w:p w14:paraId="3855FADF" w14:textId="77777777" w:rsidR="00717001" w:rsidRPr="00717001" w:rsidRDefault="00717001" w:rsidP="00717001">
      <w:r w:rsidRPr="00717001">
        <w:t xml:space="preserve">    %% Fusion</w:t>
      </w:r>
    </w:p>
    <w:p w14:paraId="55861760" w14:textId="77777777" w:rsidR="00717001" w:rsidRPr="00717001" w:rsidRDefault="00717001" w:rsidP="00717001">
      <w:r w:rsidRPr="00717001">
        <w:t xml:space="preserve">    F1 --&gt; G[Fusion Layer&lt;</w:t>
      </w:r>
      <w:proofErr w:type="spellStart"/>
      <w:r w:rsidRPr="00717001">
        <w:t>br</w:t>
      </w:r>
      <w:proofErr w:type="spellEnd"/>
      <w:r w:rsidRPr="00717001">
        <w:t>/&gt;</w:t>
      </w:r>
      <w:proofErr w:type="spellStart"/>
      <w:r w:rsidRPr="00717001">
        <w:t>Concat</w:t>
      </w:r>
      <w:proofErr w:type="spellEnd"/>
      <w:r w:rsidRPr="00717001">
        <w:t xml:space="preserve"> / Attention / Weighted Sum]</w:t>
      </w:r>
    </w:p>
    <w:p w14:paraId="143B99F7" w14:textId="77777777" w:rsidR="00717001" w:rsidRPr="00717001" w:rsidRDefault="00717001" w:rsidP="00717001">
      <w:r w:rsidRPr="00717001">
        <w:t xml:space="preserve">    F2 --&gt; G</w:t>
      </w:r>
    </w:p>
    <w:p w14:paraId="4D8E5546" w14:textId="77777777" w:rsidR="00717001" w:rsidRPr="00717001" w:rsidRDefault="00717001" w:rsidP="00717001"/>
    <w:p w14:paraId="686A2F46" w14:textId="77777777" w:rsidR="00717001" w:rsidRPr="00717001" w:rsidRDefault="00717001" w:rsidP="00717001">
      <w:r w:rsidRPr="00717001">
        <w:t xml:space="preserve">    G --&gt; H[Classifier Head&lt;</w:t>
      </w:r>
      <w:proofErr w:type="spellStart"/>
      <w:r w:rsidRPr="00717001">
        <w:t>br</w:t>
      </w:r>
      <w:proofErr w:type="spellEnd"/>
      <w:r w:rsidRPr="00717001">
        <w:t xml:space="preserve">/&gt;Dense + </w:t>
      </w:r>
      <w:proofErr w:type="spellStart"/>
      <w:r w:rsidRPr="00717001">
        <w:t>Softmax</w:t>
      </w:r>
      <w:proofErr w:type="spellEnd"/>
      <w:r w:rsidRPr="00717001">
        <w:t xml:space="preserve"> / Sigmoid]</w:t>
      </w:r>
    </w:p>
    <w:p w14:paraId="4CA49042" w14:textId="77777777" w:rsidR="00717001" w:rsidRPr="00717001" w:rsidRDefault="00717001" w:rsidP="00717001">
      <w:r w:rsidRPr="00717001">
        <w:t xml:space="preserve">    H --&gt; I["Output: Bona fide vs Spoof&lt;</w:t>
      </w:r>
      <w:proofErr w:type="spellStart"/>
      <w:r w:rsidRPr="00717001">
        <w:t>br</w:t>
      </w:r>
      <w:proofErr w:type="spellEnd"/>
      <w:r w:rsidRPr="00717001">
        <w:t>/&gt;+ Confidence Score"]</w:t>
      </w:r>
    </w:p>
    <w:p w14:paraId="603F092B" w14:textId="77777777" w:rsidR="00717001" w:rsidRPr="00717001" w:rsidRDefault="00717001" w:rsidP="00717001"/>
    <w:p w14:paraId="6D4FA49D" w14:textId="77777777" w:rsidR="00717001" w:rsidRPr="00717001" w:rsidRDefault="00717001" w:rsidP="00717001">
      <w:r w:rsidRPr="00717001">
        <w:t xml:space="preserve">    H --&gt; J["Forensic Explanation (Optional)&lt;</w:t>
      </w:r>
      <w:proofErr w:type="spellStart"/>
      <w:r w:rsidRPr="00717001">
        <w:t>br</w:t>
      </w:r>
      <w:proofErr w:type="spellEnd"/>
      <w:r w:rsidRPr="00717001">
        <w:t>/&gt;Feature contribution, stability cues"]</w:t>
      </w:r>
    </w:p>
    <w:p w14:paraId="236B0DC1" w14:textId="77777777" w:rsidR="00717001" w:rsidRDefault="00717001" w:rsidP="00717001">
      <w:r w:rsidRPr="00717001">
        <w:t>This diagram illustrates the parallel extraction of spectrogram-based and environmental acoustic features, followed by feature fusion and classification for spoof detection.</w:t>
      </w:r>
    </w:p>
    <w:p w14:paraId="08DBC7E0" w14:textId="77777777" w:rsidR="00682296" w:rsidRDefault="00682296" w:rsidP="00717001"/>
    <w:p w14:paraId="00F1DB46" w14:textId="4E256E9A" w:rsidR="00682296" w:rsidRPr="00682296" w:rsidRDefault="00682296" w:rsidP="00921F40">
      <w:pPr>
        <w:pStyle w:val="Appendix2"/>
      </w:pPr>
      <w:bookmarkStart w:id="62" w:name="_Toc219653983"/>
      <w:r w:rsidRPr="00682296">
        <w:t>G.2 Mermaid Code: Hybrid Fusion Strategy</w:t>
      </w:r>
      <w:bookmarkEnd w:id="62"/>
    </w:p>
    <w:p w14:paraId="5975AC0C" w14:textId="77777777" w:rsidR="00682296" w:rsidRPr="00682296" w:rsidRDefault="00682296" w:rsidP="00682296">
      <w:r w:rsidRPr="00682296">
        <w:t>flowchart LR</w:t>
      </w:r>
    </w:p>
    <w:p w14:paraId="12563B3B" w14:textId="77777777" w:rsidR="00682296" w:rsidRPr="00682296" w:rsidRDefault="00682296" w:rsidP="00682296">
      <w:r w:rsidRPr="00682296">
        <w:t xml:space="preserve">    S[Spectral Embedding] --&gt; F{Fusion Strategy}</w:t>
      </w:r>
    </w:p>
    <w:p w14:paraId="112AF079" w14:textId="77777777" w:rsidR="00682296" w:rsidRPr="00682296" w:rsidRDefault="00682296" w:rsidP="00682296">
      <w:r w:rsidRPr="00682296">
        <w:t xml:space="preserve">    E[Environmental Embedding] --&gt; F</w:t>
      </w:r>
    </w:p>
    <w:p w14:paraId="3758019D" w14:textId="77777777" w:rsidR="00682296" w:rsidRPr="00682296" w:rsidRDefault="00682296" w:rsidP="00682296"/>
    <w:p w14:paraId="4642AB97" w14:textId="77777777" w:rsidR="00682296" w:rsidRPr="00682296" w:rsidRDefault="00682296" w:rsidP="00682296">
      <w:r w:rsidRPr="00682296">
        <w:t xml:space="preserve">    F --&gt; C1[Concatenation Fusion]</w:t>
      </w:r>
    </w:p>
    <w:p w14:paraId="06BDAB9B" w14:textId="77777777" w:rsidR="00682296" w:rsidRPr="00682296" w:rsidRDefault="00682296" w:rsidP="00682296">
      <w:r w:rsidRPr="00682296">
        <w:t xml:space="preserve">    F --&gt; C2[Attention-Based Fusion]</w:t>
      </w:r>
    </w:p>
    <w:p w14:paraId="356D146E" w14:textId="77777777" w:rsidR="00682296" w:rsidRPr="00682296" w:rsidRDefault="00682296" w:rsidP="00682296">
      <w:r w:rsidRPr="00682296">
        <w:t xml:space="preserve">    F --&gt; C3[Weighted Fusion]</w:t>
      </w:r>
    </w:p>
    <w:p w14:paraId="34B57F80" w14:textId="77777777" w:rsidR="00682296" w:rsidRPr="00682296" w:rsidRDefault="00682296" w:rsidP="00682296"/>
    <w:p w14:paraId="31E92C8A" w14:textId="77777777" w:rsidR="00682296" w:rsidRPr="00682296" w:rsidRDefault="00682296" w:rsidP="00682296">
      <w:r w:rsidRPr="00682296">
        <w:t xml:space="preserve">    C1 --&gt; O[Final Prediction]</w:t>
      </w:r>
    </w:p>
    <w:p w14:paraId="595E7835" w14:textId="77777777" w:rsidR="00682296" w:rsidRPr="00682296" w:rsidRDefault="00682296" w:rsidP="00682296">
      <w:r w:rsidRPr="00682296">
        <w:t xml:space="preserve">    C2 --&gt; O</w:t>
      </w:r>
    </w:p>
    <w:p w14:paraId="18366D70" w14:textId="77777777" w:rsidR="00682296" w:rsidRPr="00682296" w:rsidRDefault="00682296" w:rsidP="00682296">
      <w:r w:rsidRPr="00682296">
        <w:t xml:space="preserve">    C3 --&gt; O</w:t>
      </w:r>
    </w:p>
    <w:p w14:paraId="7B110F8A" w14:textId="77777777" w:rsidR="00682296" w:rsidRPr="00682296" w:rsidRDefault="00682296" w:rsidP="00682296">
      <w:r w:rsidRPr="00682296">
        <w:t>This flowchart documents the alternative fusion mechanisms considered in the proposed framework.</w:t>
      </w:r>
    </w:p>
    <w:p w14:paraId="0A93D898" w14:textId="77777777" w:rsidR="00682296" w:rsidRDefault="00682296" w:rsidP="00717001"/>
    <w:p w14:paraId="0559434E" w14:textId="4C77BC4F" w:rsidR="00682296" w:rsidRDefault="00921F40" w:rsidP="00921F40">
      <w:r>
        <w:br w:type="page"/>
      </w:r>
    </w:p>
    <w:p w14:paraId="703F01B3" w14:textId="77777777" w:rsidR="00682296" w:rsidRPr="00682296" w:rsidRDefault="00682296" w:rsidP="00921F40">
      <w:pPr>
        <w:pStyle w:val="Appendix"/>
      </w:pPr>
      <w:bookmarkStart w:id="63" w:name="_Toc219653984"/>
      <w:r w:rsidRPr="00682296">
        <w:lastRenderedPageBreak/>
        <w:t>Appendix H: Project Timeline Visualization (Python Code)</w:t>
      </w:r>
      <w:bookmarkEnd w:id="63"/>
    </w:p>
    <w:p w14:paraId="4591902F" w14:textId="77777777" w:rsidR="00580593" w:rsidRDefault="00580593" w:rsidP="00682296"/>
    <w:p w14:paraId="3C311974" w14:textId="4B52E114" w:rsidR="00682296" w:rsidRDefault="00682296" w:rsidP="00682296">
      <w:r w:rsidRPr="00682296">
        <w:t xml:space="preserve">This appendix provides the Python script used to generate the Gantt chart illustrating the project timeline from </w:t>
      </w:r>
      <w:r w:rsidRPr="00682296">
        <w:rPr>
          <w:b/>
          <w:bCs/>
        </w:rPr>
        <w:t>October 2025 to April 2026</w:t>
      </w:r>
      <w:r w:rsidRPr="00682296">
        <w:t>. The chart reflects phased model training, with evaluation beginning in mid-February 2026.</w:t>
      </w:r>
    </w:p>
    <w:p w14:paraId="53721000" w14:textId="77777777" w:rsidR="00921F40" w:rsidRPr="00682296" w:rsidRDefault="00921F40" w:rsidP="00682296"/>
    <w:p w14:paraId="42AA407F" w14:textId="77777777" w:rsidR="00682296" w:rsidRPr="00682296" w:rsidRDefault="00682296" w:rsidP="00921F40">
      <w:pPr>
        <w:pStyle w:val="Appendix2"/>
      </w:pPr>
      <w:bookmarkStart w:id="64" w:name="_Toc219653985"/>
      <w:r w:rsidRPr="00682296">
        <w:t>H.1 Python Code for Gantt Chart Generation</w:t>
      </w:r>
      <w:bookmarkEnd w:id="64"/>
    </w:p>
    <w:p w14:paraId="07433372" w14:textId="77777777" w:rsidR="00921F40" w:rsidRDefault="00921F40" w:rsidP="00682296"/>
    <w:p w14:paraId="18791B4F" w14:textId="6E6A837D" w:rsidR="00682296" w:rsidRPr="00682296" w:rsidRDefault="00682296" w:rsidP="00682296">
      <w:r w:rsidRPr="00682296">
        <w:t xml:space="preserve">import </w:t>
      </w:r>
      <w:proofErr w:type="spellStart"/>
      <w:r w:rsidRPr="00682296">
        <w:t>matplotlib.pyplot</w:t>
      </w:r>
      <w:proofErr w:type="spellEnd"/>
      <w:r w:rsidRPr="00682296">
        <w:t xml:space="preserve"> as </w:t>
      </w:r>
      <w:proofErr w:type="spellStart"/>
      <w:r w:rsidRPr="00682296">
        <w:t>plt</w:t>
      </w:r>
      <w:proofErr w:type="spellEnd"/>
    </w:p>
    <w:p w14:paraId="79197100" w14:textId="77777777" w:rsidR="00682296" w:rsidRPr="00682296" w:rsidRDefault="00682296" w:rsidP="00682296">
      <w:r w:rsidRPr="00682296">
        <w:t xml:space="preserve">import </w:t>
      </w:r>
      <w:proofErr w:type="spellStart"/>
      <w:r w:rsidRPr="00682296">
        <w:t>matplotlib.dates</w:t>
      </w:r>
      <w:proofErr w:type="spellEnd"/>
      <w:r w:rsidRPr="00682296">
        <w:t xml:space="preserve"> as </w:t>
      </w:r>
      <w:proofErr w:type="spellStart"/>
      <w:r w:rsidRPr="00682296">
        <w:t>mdates</w:t>
      </w:r>
      <w:proofErr w:type="spellEnd"/>
    </w:p>
    <w:p w14:paraId="6010FBE4" w14:textId="77777777" w:rsidR="00682296" w:rsidRPr="00682296" w:rsidRDefault="00682296" w:rsidP="00682296">
      <w:r w:rsidRPr="00682296">
        <w:t>from datetime import datetime</w:t>
      </w:r>
    </w:p>
    <w:p w14:paraId="069C5371" w14:textId="77777777" w:rsidR="00682296" w:rsidRPr="00682296" w:rsidRDefault="00682296" w:rsidP="00682296"/>
    <w:p w14:paraId="3639C1F6" w14:textId="77777777" w:rsidR="00682296" w:rsidRPr="00682296" w:rsidRDefault="00682296" w:rsidP="00682296">
      <w:r w:rsidRPr="00682296">
        <w:t>tasks = [</w:t>
      </w:r>
    </w:p>
    <w:p w14:paraId="60D2BEC6" w14:textId="77777777" w:rsidR="00682296" w:rsidRPr="00682296" w:rsidRDefault="00682296" w:rsidP="00682296">
      <w:r w:rsidRPr="00682296">
        <w:t xml:space="preserve">    ("Planning &amp; Problem Definition",      "2025-10-01", "2025-10-15"),</w:t>
      </w:r>
    </w:p>
    <w:p w14:paraId="0FEDABEB" w14:textId="77777777" w:rsidR="00682296" w:rsidRPr="00682296" w:rsidRDefault="00682296" w:rsidP="00682296">
      <w:r w:rsidRPr="00682296">
        <w:t xml:space="preserve">    ("Dataset Selection &amp; Collection",     "2025-10-10", "2025-11-20"),</w:t>
      </w:r>
    </w:p>
    <w:p w14:paraId="2BE8FEC2" w14:textId="77777777" w:rsidR="00682296" w:rsidRPr="00682296" w:rsidRDefault="00682296" w:rsidP="00682296">
      <w:r w:rsidRPr="00682296">
        <w:t xml:space="preserve">    ("Audio Preprocessing",                "2025-11-01", "2025-11-30"),</w:t>
      </w:r>
    </w:p>
    <w:p w14:paraId="24822EA5" w14:textId="77777777" w:rsidR="00682296" w:rsidRPr="00682296" w:rsidRDefault="00682296" w:rsidP="00682296">
      <w:r w:rsidRPr="00682296">
        <w:t xml:space="preserve">    ("Spectrogram Feature Extraction",     "2025-11-15", "2025-12-31"),</w:t>
      </w:r>
    </w:p>
    <w:p w14:paraId="31444570" w14:textId="77777777" w:rsidR="00682296" w:rsidRPr="00682296" w:rsidRDefault="00682296" w:rsidP="00682296">
      <w:r w:rsidRPr="00682296">
        <w:t xml:space="preserve">    ("Environmental Feature Design",       "2025-12-01", "2025-12-31"),</w:t>
      </w:r>
    </w:p>
    <w:p w14:paraId="232896D5" w14:textId="77777777" w:rsidR="00682296" w:rsidRPr="00682296" w:rsidRDefault="00682296" w:rsidP="00682296">
      <w:r w:rsidRPr="00682296">
        <w:t xml:space="preserve">    ("Environmental Feature Extraction",   "2026-01-01", "2026-01-31"),</w:t>
      </w:r>
    </w:p>
    <w:p w14:paraId="672F253F" w14:textId="77777777" w:rsidR="00682296" w:rsidRPr="00682296" w:rsidRDefault="00682296" w:rsidP="00682296">
      <w:r w:rsidRPr="00682296">
        <w:t xml:space="preserve">    ("Model Architecture Finalization",    "2026-01-15", "2026-01-31"),</w:t>
      </w:r>
    </w:p>
    <w:p w14:paraId="16B4C0C0" w14:textId="77777777" w:rsidR="00682296" w:rsidRPr="00682296" w:rsidRDefault="00682296" w:rsidP="00682296">
      <w:r w:rsidRPr="00682296">
        <w:t xml:space="preserve">    ("Model Training (Spectrogram Only)",  "2026-02-01", "2026-02-28"),</w:t>
      </w:r>
    </w:p>
    <w:p w14:paraId="2F533794" w14:textId="77777777" w:rsidR="00682296" w:rsidRPr="00682296" w:rsidRDefault="00682296" w:rsidP="00682296">
      <w:r w:rsidRPr="00682296">
        <w:t xml:space="preserve">    ("Model Training (Env + Fusion)",      "2026-03-01", "2026-03-20"),</w:t>
      </w:r>
    </w:p>
    <w:p w14:paraId="2687FA97" w14:textId="77777777" w:rsidR="00682296" w:rsidRPr="00682296" w:rsidRDefault="00682296" w:rsidP="00682296">
      <w:r w:rsidRPr="00682296">
        <w:t xml:space="preserve">    ("Evaluation &amp; Analysis",              "2026-02-15", "2026-03-31"),</w:t>
      </w:r>
    </w:p>
    <w:p w14:paraId="49A533D1" w14:textId="77777777" w:rsidR="00682296" w:rsidRPr="00682296" w:rsidRDefault="00682296" w:rsidP="00682296">
      <w:r w:rsidRPr="00682296">
        <w:t xml:space="preserve">    ("Report Writing &amp; Documentation",     "2026-03-01", "2026-04-15"),</w:t>
      </w:r>
    </w:p>
    <w:p w14:paraId="61C1C545" w14:textId="77777777" w:rsidR="00682296" w:rsidRPr="00682296" w:rsidRDefault="00682296" w:rsidP="00682296">
      <w:r w:rsidRPr="00682296">
        <w:t xml:space="preserve">    ("Final Review &amp; Defense Preparation", "2026-04-01", "2026-04-30"),</w:t>
      </w:r>
    </w:p>
    <w:p w14:paraId="61B9DAEE" w14:textId="77777777" w:rsidR="00682296" w:rsidRPr="00682296" w:rsidRDefault="00682296" w:rsidP="00682296">
      <w:r w:rsidRPr="00682296">
        <w:t>]</w:t>
      </w:r>
    </w:p>
    <w:p w14:paraId="3210C7C2" w14:textId="77777777" w:rsidR="00682296" w:rsidRPr="00682296" w:rsidRDefault="00682296" w:rsidP="00682296"/>
    <w:p w14:paraId="48CC3B83" w14:textId="77777777" w:rsidR="00682296" w:rsidRPr="00682296" w:rsidRDefault="00682296" w:rsidP="00682296">
      <w:proofErr w:type="spellStart"/>
      <w:r w:rsidRPr="00682296">
        <w:t>tasks_dt</w:t>
      </w:r>
      <w:proofErr w:type="spellEnd"/>
      <w:r w:rsidRPr="00682296">
        <w:t xml:space="preserve"> = [(t, </w:t>
      </w:r>
      <w:proofErr w:type="spellStart"/>
      <w:r w:rsidRPr="00682296">
        <w:t>datetime.strptime</w:t>
      </w:r>
      <w:proofErr w:type="spellEnd"/>
      <w:r w:rsidRPr="00682296">
        <w:t>(s, "%Y-%m-%d"),</w:t>
      </w:r>
    </w:p>
    <w:p w14:paraId="5E13E8DB" w14:textId="77777777" w:rsidR="00682296" w:rsidRPr="00682296" w:rsidRDefault="00682296" w:rsidP="00682296">
      <w:r w:rsidRPr="00682296">
        <w:t xml:space="preserve">                </w:t>
      </w:r>
      <w:proofErr w:type="spellStart"/>
      <w:r w:rsidRPr="00682296">
        <w:t>datetime.strptime</w:t>
      </w:r>
      <w:proofErr w:type="spellEnd"/>
      <w:r w:rsidRPr="00682296">
        <w:t>(e, "%Y-%m-%d")) for t, s, e in tasks]</w:t>
      </w:r>
    </w:p>
    <w:p w14:paraId="3CD8F259" w14:textId="77777777" w:rsidR="00682296" w:rsidRPr="00682296" w:rsidRDefault="00682296" w:rsidP="00682296"/>
    <w:p w14:paraId="69D62389" w14:textId="77777777" w:rsidR="00682296" w:rsidRPr="00682296" w:rsidRDefault="00682296" w:rsidP="00682296">
      <w:r w:rsidRPr="00682296">
        <w:t xml:space="preserve">fig, ax = </w:t>
      </w:r>
      <w:proofErr w:type="spellStart"/>
      <w:r w:rsidRPr="00682296">
        <w:t>plt.subplots</w:t>
      </w:r>
      <w:proofErr w:type="spellEnd"/>
      <w:r w:rsidRPr="00682296">
        <w:t>(</w:t>
      </w:r>
      <w:proofErr w:type="spellStart"/>
      <w:r w:rsidRPr="00682296">
        <w:t>figsize</w:t>
      </w:r>
      <w:proofErr w:type="spellEnd"/>
      <w:r w:rsidRPr="00682296">
        <w:t>=(14, 7))</w:t>
      </w:r>
    </w:p>
    <w:p w14:paraId="571E2B7D" w14:textId="77777777" w:rsidR="00682296" w:rsidRPr="00682296" w:rsidRDefault="00682296" w:rsidP="00682296">
      <w:proofErr w:type="spellStart"/>
      <w:r w:rsidRPr="00682296">
        <w:t>y_positions</w:t>
      </w:r>
      <w:proofErr w:type="spellEnd"/>
      <w:r w:rsidRPr="00682296">
        <w:t xml:space="preserve"> = list(range(</w:t>
      </w:r>
      <w:proofErr w:type="spellStart"/>
      <w:r w:rsidRPr="00682296">
        <w:t>len</w:t>
      </w:r>
      <w:proofErr w:type="spellEnd"/>
      <w:r w:rsidRPr="00682296">
        <w:t>(</w:t>
      </w:r>
      <w:proofErr w:type="spellStart"/>
      <w:r w:rsidRPr="00682296">
        <w:t>tasks_dt</w:t>
      </w:r>
      <w:proofErr w:type="spellEnd"/>
      <w:r w:rsidRPr="00682296">
        <w:t>)))[::-1]</w:t>
      </w:r>
    </w:p>
    <w:p w14:paraId="3B7749C1" w14:textId="77777777" w:rsidR="00682296" w:rsidRPr="00682296" w:rsidRDefault="00682296" w:rsidP="00682296"/>
    <w:p w14:paraId="6A5547CE" w14:textId="77777777" w:rsidR="00682296" w:rsidRPr="00682296" w:rsidRDefault="00682296" w:rsidP="00682296">
      <w:r w:rsidRPr="00682296">
        <w:t>for y, (task, start, end) in zip(</w:t>
      </w:r>
      <w:proofErr w:type="spellStart"/>
      <w:r w:rsidRPr="00682296">
        <w:t>y_positions</w:t>
      </w:r>
      <w:proofErr w:type="spellEnd"/>
      <w:r w:rsidRPr="00682296">
        <w:t xml:space="preserve">, </w:t>
      </w:r>
      <w:proofErr w:type="spellStart"/>
      <w:r w:rsidRPr="00682296">
        <w:t>tasks_dt</w:t>
      </w:r>
      <w:proofErr w:type="spellEnd"/>
      <w:r w:rsidRPr="00682296">
        <w:t>):</w:t>
      </w:r>
    </w:p>
    <w:p w14:paraId="64B089BE" w14:textId="77777777" w:rsidR="00682296" w:rsidRPr="00682296" w:rsidRDefault="00682296" w:rsidP="00682296">
      <w:r w:rsidRPr="00682296">
        <w:t xml:space="preserve">    </w:t>
      </w:r>
      <w:proofErr w:type="spellStart"/>
      <w:r w:rsidRPr="00682296">
        <w:t>ax.barh</w:t>
      </w:r>
      <w:proofErr w:type="spellEnd"/>
      <w:r w:rsidRPr="00682296">
        <w:t>(y, (end - start).days, left=start, height=0.6)</w:t>
      </w:r>
    </w:p>
    <w:p w14:paraId="63A12B0B" w14:textId="77777777" w:rsidR="00682296" w:rsidRPr="00682296" w:rsidRDefault="00682296" w:rsidP="00682296"/>
    <w:p w14:paraId="38FD29DA" w14:textId="77777777" w:rsidR="00682296" w:rsidRPr="00682296" w:rsidRDefault="00682296" w:rsidP="00682296">
      <w:proofErr w:type="spellStart"/>
      <w:r w:rsidRPr="00682296">
        <w:t>ax.set_yticks</w:t>
      </w:r>
      <w:proofErr w:type="spellEnd"/>
      <w:r w:rsidRPr="00682296">
        <w:t>([])</w:t>
      </w:r>
    </w:p>
    <w:p w14:paraId="633B5667" w14:textId="77777777" w:rsidR="00682296" w:rsidRPr="00682296" w:rsidRDefault="00682296" w:rsidP="00682296">
      <w:proofErr w:type="spellStart"/>
      <w:r w:rsidRPr="00682296">
        <w:t>ax.set_xlim</w:t>
      </w:r>
      <w:proofErr w:type="spellEnd"/>
      <w:r w:rsidRPr="00682296">
        <w:t>(datetime(2025, 10, 1), datetime(2026, 4, 30))</w:t>
      </w:r>
    </w:p>
    <w:p w14:paraId="766E8ED2" w14:textId="77777777" w:rsidR="00682296" w:rsidRPr="00682296" w:rsidRDefault="00682296" w:rsidP="00682296">
      <w:proofErr w:type="spellStart"/>
      <w:r w:rsidRPr="00682296">
        <w:t>ax.xaxis.set_major_locator</w:t>
      </w:r>
      <w:proofErr w:type="spellEnd"/>
      <w:r w:rsidRPr="00682296">
        <w:t>(</w:t>
      </w:r>
      <w:proofErr w:type="spellStart"/>
      <w:r w:rsidRPr="00682296">
        <w:t>mdates.MonthLocator</w:t>
      </w:r>
      <w:proofErr w:type="spellEnd"/>
      <w:r w:rsidRPr="00682296">
        <w:t>())</w:t>
      </w:r>
    </w:p>
    <w:p w14:paraId="0A6A1397" w14:textId="77777777" w:rsidR="00682296" w:rsidRPr="00682296" w:rsidRDefault="00682296" w:rsidP="00682296">
      <w:proofErr w:type="spellStart"/>
      <w:r w:rsidRPr="00682296">
        <w:t>ax.xaxis.set_major_formatter</w:t>
      </w:r>
      <w:proofErr w:type="spellEnd"/>
      <w:r w:rsidRPr="00682296">
        <w:t>(</w:t>
      </w:r>
      <w:proofErr w:type="spellStart"/>
      <w:r w:rsidRPr="00682296">
        <w:t>mdates.DateFormatter</w:t>
      </w:r>
      <w:proofErr w:type="spellEnd"/>
      <w:r w:rsidRPr="00682296">
        <w:t>("%b %Y"))</w:t>
      </w:r>
    </w:p>
    <w:p w14:paraId="227E40BA" w14:textId="77777777" w:rsidR="00682296" w:rsidRPr="00682296" w:rsidRDefault="00682296" w:rsidP="00682296">
      <w:proofErr w:type="spellStart"/>
      <w:r w:rsidRPr="00682296">
        <w:t>ax.set_title</w:t>
      </w:r>
      <w:proofErr w:type="spellEnd"/>
      <w:r w:rsidRPr="00682296">
        <w:t>("FYP Gantt Chart (Oct 2025 – Apr 2026)")</w:t>
      </w:r>
    </w:p>
    <w:p w14:paraId="6085F43D" w14:textId="77777777" w:rsidR="00682296" w:rsidRPr="00682296" w:rsidRDefault="00682296" w:rsidP="00682296">
      <w:proofErr w:type="spellStart"/>
      <w:r w:rsidRPr="00682296">
        <w:t>ax.set_xlabel</w:t>
      </w:r>
      <w:proofErr w:type="spellEnd"/>
      <w:r w:rsidRPr="00682296">
        <w:t>("Timeline")</w:t>
      </w:r>
    </w:p>
    <w:p w14:paraId="0DF7ABBE" w14:textId="77777777" w:rsidR="00682296" w:rsidRPr="00682296" w:rsidRDefault="00682296" w:rsidP="00682296">
      <w:proofErr w:type="spellStart"/>
      <w:r w:rsidRPr="00682296">
        <w:t>ax.grid</w:t>
      </w:r>
      <w:proofErr w:type="spellEnd"/>
      <w:r w:rsidRPr="00682296">
        <w:t xml:space="preserve">(axis="x", </w:t>
      </w:r>
      <w:proofErr w:type="spellStart"/>
      <w:r w:rsidRPr="00682296">
        <w:t>linestyle</w:t>
      </w:r>
      <w:proofErr w:type="spellEnd"/>
      <w:r w:rsidRPr="00682296">
        <w:t>="--", alpha=0.4)</w:t>
      </w:r>
    </w:p>
    <w:p w14:paraId="71845ADB" w14:textId="77777777" w:rsidR="00682296" w:rsidRPr="00682296" w:rsidRDefault="00682296" w:rsidP="00682296"/>
    <w:p w14:paraId="7D9E84A8" w14:textId="77777777" w:rsidR="00682296" w:rsidRPr="00682296" w:rsidRDefault="00682296" w:rsidP="00682296">
      <w:proofErr w:type="spellStart"/>
      <w:r w:rsidRPr="00682296">
        <w:t>plt.tight_layout</w:t>
      </w:r>
      <w:proofErr w:type="spellEnd"/>
      <w:r w:rsidRPr="00682296">
        <w:t>()</w:t>
      </w:r>
    </w:p>
    <w:p w14:paraId="45542009" w14:textId="77777777" w:rsidR="00682296" w:rsidRPr="00682296" w:rsidRDefault="00682296" w:rsidP="00682296">
      <w:proofErr w:type="spellStart"/>
      <w:r w:rsidRPr="00682296">
        <w:t>plt.show</w:t>
      </w:r>
      <w:proofErr w:type="spellEnd"/>
      <w:r w:rsidRPr="00682296">
        <w:t>()</w:t>
      </w:r>
    </w:p>
    <w:p w14:paraId="475DCE9D" w14:textId="77777777" w:rsidR="00682296" w:rsidRPr="00682296" w:rsidRDefault="00682296" w:rsidP="00682296">
      <w:r w:rsidRPr="00682296">
        <w:t>This script was used to generate the Gantt chart included in Chapter 4.2 of the report.</w:t>
      </w:r>
    </w:p>
    <w:p w14:paraId="7385CE5A" w14:textId="77777777" w:rsidR="00682296" w:rsidRPr="00717001" w:rsidRDefault="00682296" w:rsidP="00717001"/>
    <w:p w14:paraId="248FD1D1" w14:textId="77777777" w:rsidR="00717001" w:rsidRPr="00717001" w:rsidRDefault="00717001" w:rsidP="00717001"/>
    <w:sectPr w:rsidR="00717001" w:rsidRPr="00717001" w:rsidSect="00B04609">
      <w:headerReference w:type="default" r:id="rId27"/>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0DF00" w14:textId="77777777" w:rsidR="0089439C" w:rsidRDefault="0089439C">
      <w:r>
        <w:separator/>
      </w:r>
    </w:p>
  </w:endnote>
  <w:endnote w:type="continuationSeparator" w:id="0">
    <w:p w14:paraId="72CF3915" w14:textId="77777777" w:rsidR="0089439C" w:rsidRDefault="00894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69C9" w14:textId="77777777" w:rsidR="0089439C" w:rsidRDefault="0089439C">
      <w:r>
        <w:separator/>
      </w:r>
    </w:p>
  </w:footnote>
  <w:footnote w:type="continuationSeparator" w:id="0">
    <w:p w14:paraId="74851C9F" w14:textId="77777777" w:rsidR="0089439C" w:rsidRDefault="00894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471870"/>
      <w:docPartObj>
        <w:docPartGallery w:val="Page Numbers (Top of Page)"/>
        <w:docPartUnique/>
      </w:docPartObj>
    </w:sdtPr>
    <w:sdtEndPr>
      <w:rPr>
        <w:noProof/>
      </w:rPr>
    </w:sdtEndPr>
    <w:sdtContent>
      <w:p w14:paraId="065E5336" w14:textId="108C3154" w:rsidR="008B2CF7" w:rsidRDefault="008B2C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44B4FD" w14:textId="77777777" w:rsidR="00500E14" w:rsidRDefault="00500E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4E62" w14:textId="27DAA485" w:rsidR="001635D6" w:rsidRDefault="001635D6" w:rsidP="004C3191">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84810"/>
      <w:docPartObj>
        <w:docPartGallery w:val="Page Numbers (Top of Page)"/>
        <w:docPartUnique/>
      </w:docPartObj>
    </w:sdtPr>
    <w:sdtEndPr>
      <w:rPr>
        <w:noProof/>
      </w:rPr>
    </w:sdtEndPr>
    <w:sdtContent>
      <w:p w14:paraId="740B5D19" w14:textId="2779ACC4" w:rsidR="008B2CF7" w:rsidRDefault="008B2C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97DDA6" w14:textId="7E1E8619" w:rsidR="001635D6" w:rsidRDefault="001635D6" w:rsidP="004C31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713647"/>
      <w:docPartObj>
        <w:docPartGallery w:val="Page Numbers (Top of Page)"/>
        <w:docPartUnique/>
      </w:docPartObj>
    </w:sdtPr>
    <w:sdtEndPr>
      <w:rPr>
        <w:noProof/>
      </w:rPr>
    </w:sdtEndPr>
    <w:sdtContent>
      <w:p w14:paraId="73BEFF40" w14:textId="67634856" w:rsidR="008B2CF7" w:rsidRDefault="008B2C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AF9A57" w14:textId="24FF5DD2" w:rsidR="001635D6" w:rsidRDefault="001635D6" w:rsidP="004C31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CEDF" w14:textId="77777777" w:rsidR="001635D6" w:rsidRDefault="001635D6"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03E8">
      <w:rPr>
        <w:rStyle w:val="PageNumber"/>
        <w:noProof/>
      </w:rPr>
      <w:t>9</w:t>
    </w:r>
    <w:r>
      <w:rPr>
        <w:rStyle w:val="PageNumber"/>
      </w:rPr>
      <w:fldChar w:fldCharType="end"/>
    </w:r>
  </w:p>
  <w:p w14:paraId="0234FB29" w14:textId="63AC61AC" w:rsidR="001635D6" w:rsidRDefault="00B04609" w:rsidP="00AC2975">
    <w:pPr>
      <w:pStyle w:val="Header"/>
      <w:ind w:right="360"/>
    </w:pPr>
    <w:r>
      <w:t>Forensic Acoustics for Synthetic Speech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FFFFFF89"/>
    <w:multiLevelType w:val="singleLevel"/>
    <w:tmpl w:val="4EE8A4E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0079CC"/>
    <w:multiLevelType w:val="hybridMultilevel"/>
    <w:tmpl w:val="D5D62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2231AE3"/>
    <w:multiLevelType w:val="hybridMultilevel"/>
    <w:tmpl w:val="73F0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DAF"/>
    <w:multiLevelType w:val="hybridMultilevel"/>
    <w:tmpl w:val="F41EC372"/>
    <w:lvl w:ilvl="0" w:tplc="8F0C402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8F3A1D"/>
    <w:multiLevelType w:val="hybridMultilevel"/>
    <w:tmpl w:val="308AA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0A1FD7"/>
    <w:multiLevelType w:val="multilevel"/>
    <w:tmpl w:val="780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E24AD"/>
    <w:multiLevelType w:val="hybridMultilevel"/>
    <w:tmpl w:val="6E52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454C5D"/>
    <w:multiLevelType w:val="hybridMultilevel"/>
    <w:tmpl w:val="A1BAF52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0E07531B"/>
    <w:multiLevelType w:val="multilevel"/>
    <w:tmpl w:val="D38C4EE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F14340A"/>
    <w:multiLevelType w:val="hybridMultilevel"/>
    <w:tmpl w:val="5A248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0861645"/>
    <w:multiLevelType w:val="multilevel"/>
    <w:tmpl w:val="FA7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C4D5F"/>
    <w:multiLevelType w:val="hybridMultilevel"/>
    <w:tmpl w:val="D656600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134733C5"/>
    <w:multiLevelType w:val="multilevel"/>
    <w:tmpl w:val="7B6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B5942"/>
    <w:multiLevelType w:val="multilevel"/>
    <w:tmpl w:val="256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96094"/>
    <w:multiLevelType w:val="hybridMultilevel"/>
    <w:tmpl w:val="B100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995A9E"/>
    <w:multiLevelType w:val="hybridMultilevel"/>
    <w:tmpl w:val="3D5ECE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561CC9"/>
    <w:multiLevelType w:val="multilevel"/>
    <w:tmpl w:val="275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56AA1"/>
    <w:multiLevelType w:val="hybridMultilevel"/>
    <w:tmpl w:val="879CE9EA"/>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20" w15:restartNumberingAfterBreak="0">
    <w:nsid w:val="1B8D24F8"/>
    <w:multiLevelType w:val="hybridMultilevel"/>
    <w:tmpl w:val="E0C2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B92D0B"/>
    <w:multiLevelType w:val="multilevel"/>
    <w:tmpl w:val="6F9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64C01"/>
    <w:multiLevelType w:val="multilevel"/>
    <w:tmpl w:val="1BE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937A2"/>
    <w:multiLevelType w:val="hybridMultilevel"/>
    <w:tmpl w:val="F90C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2723FA"/>
    <w:multiLevelType w:val="multilevel"/>
    <w:tmpl w:val="C2F6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90D33"/>
    <w:multiLevelType w:val="hybridMultilevel"/>
    <w:tmpl w:val="22BAB728"/>
    <w:lvl w:ilvl="0" w:tplc="1000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203660D1"/>
    <w:multiLevelType w:val="hybridMultilevel"/>
    <w:tmpl w:val="0580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16749B"/>
    <w:multiLevelType w:val="multilevel"/>
    <w:tmpl w:val="757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D0814"/>
    <w:multiLevelType w:val="multilevel"/>
    <w:tmpl w:val="466289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20"/>
        </w:tabs>
        <w:ind w:left="576" w:hanging="576"/>
      </w:pPr>
      <w:rPr>
        <w:rFonts w:hint="default"/>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269C79E1"/>
    <w:multiLevelType w:val="hybridMultilevel"/>
    <w:tmpl w:val="FEACC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EA1C83"/>
    <w:multiLevelType w:val="multilevel"/>
    <w:tmpl w:val="0AB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71D04"/>
    <w:multiLevelType w:val="multilevel"/>
    <w:tmpl w:val="9C30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A50EB"/>
    <w:multiLevelType w:val="multilevel"/>
    <w:tmpl w:val="3A2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E33B4"/>
    <w:multiLevelType w:val="hybridMultilevel"/>
    <w:tmpl w:val="96026A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286725FD"/>
    <w:multiLevelType w:val="hybridMultilevel"/>
    <w:tmpl w:val="48E26A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 w15:restartNumberingAfterBreak="0">
    <w:nsid w:val="2A430DA3"/>
    <w:multiLevelType w:val="multilevel"/>
    <w:tmpl w:val="2FC4CD1A"/>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2AD275F1"/>
    <w:multiLevelType w:val="hybridMultilevel"/>
    <w:tmpl w:val="BB26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506763"/>
    <w:multiLevelType w:val="hybridMultilevel"/>
    <w:tmpl w:val="0180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B062AD"/>
    <w:multiLevelType w:val="multilevel"/>
    <w:tmpl w:val="814E225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D8746E"/>
    <w:multiLevelType w:val="hybridMultilevel"/>
    <w:tmpl w:val="E162F5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 w15:restartNumberingAfterBreak="0">
    <w:nsid w:val="2DFA116D"/>
    <w:multiLevelType w:val="hybridMultilevel"/>
    <w:tmpl w:val="8F8EA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BA63DA"/>
    <w:multiLevelType w:val="multilevel"/>
    <w:tmpl w:val="DF06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BA013F"/>
    <w:multiLevelType w:val="hybridMultilevel"/>
    <w:tmpl w:val="AA561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B43AD0"/>
    <w:multiLevelType w:val="hybridMultilevel"/>
    <w:tmpl w:val="FE96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5C4DB5"/>
    <w:multiLevelType w:val="hybridMultilevel"/>
    <w:tmpl w:val="9776FC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5" w15:restartNumberingAfterBreak="0">
    <w:nsid w:val="36EC43BF"/>
    <w:multiLevelType w:val="multilevel"/>
    <w:tmpl w:val="8AF8DD7C"/>
    <w:lvl w:ilvl="0">
      <w:start w:val="6"/>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73F3068"/>
    <w:multiLevelType w:val="multilevel"/>
    <w:tmpl w:val="655A952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7AC6FFA"/>
    <w:multiLevelType w:val="hybridMultilevel"/>
    <w:tmpl w:val="213A0E44"/>
    <w:lvl w:ilvl="0" w:tplc="4054555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340B62"/>
    <w:multiLevelType w:val="multilevel"/>
    <w:tmpl w:val="A85C3E22"/>
    <w:lvl w:ilvl="0">
      <w:start w:val="1"/>
      <w:numFmt w:val="decimal"/>
      <w:suff w:val="space"/>
      <w:lvlText w:val="Chapter %1:"/>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0" w:firstLine="0"/>
      </w:pPr>
      <w:rPr>
        <w:specVanish w:val="0"/>
      </w:rPr>
    </w:lvl>
    <w:lvl w:ilvl="2">
      <w:start w:val="1"/>
      <w:numFmt w:val="decimal"/>
      <w:suff w:val="space"/>
      <w:lvlText w:val="%1.%2.%3"/>
      <w:lvlJc w:val="left"/>
      <w:pPr>
        <w:ind w:left="0" w:firstLine="0"/>
      </w:pPr>
    </w:lvl>
    <w:lvl w:ilvl="3">
      <w:start w:val="1"/>
      <w:numFmt w:val="decimal"/>
      <w:pStyle w:val="Heading4"/>
      <w:suff w:val="space"/>
      <w:lvlText w:val="%1.%2.%3.%4"/>
      <w:lvlJc w:val="left"/>
      <w:pPr>
        <w:ind w:left="27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49" w15:restartNumberingAfterBreak="0">
    <w:nsid w:val="3CAE1C24"/>
    <w:multiLevelType w:val="hybridMultilevel"/>
    <w:tmpl w:val="6FA0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EB85BA2"/>
    <w:multiLevelType w:val="multilevel"/>
    <w:tmpl w:val="3780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E31CCB"/>
    <w:multiLevelType w:val="multilevel"/>
    <w:tmpl w:val="ADF2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B532FF"/>
    <w:multiLevelType w:val="hybridMultilevel"/>
    <w:tmpl w:val="2FDEA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4171541C"/>
    <w:multiLevelType w:val="multilevel"/>
    <w:tmpl w:val="130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626DED"/>
    <w:multiLevelType w:val="multilevel"/>
    <w:tmpl w:val="B3A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806BDD"/>
    <w:multiLevelType w:val="hybridMultilevel"/>
    <w:tmpl w:val="A998C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2C94BEF"/>
    <w:multiLevelType w:val="multilevel"/>
    <w:tmpl w:val="892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880D9D"/>
    <w:multiLevelType w:val="hybridMultilevel"/>
    <w:tmpl w:val="87AA22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7F077A1"/>
    <w:multiLevelType w:val="multilevel"/>
    <w:tmpl w:val="615EE33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48110606"/>
    <w:multiLevelType w:val="multilevel"/>
    <w:tmpl w:val="A7C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2E2027"/>
    <w:multiLevelType w:val="hybridMultilevel"/>
    <w:tmpl w:val="4076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9B32B5C"/>
    <w:multiLevelType w:val="hybridMultilevel"/>
    <w:tmpl w:val="0EA8A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A751FE0"/>
    <w:multiLevelType w:val="multilevel"/>
    <w:tmpl w:val="F79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915321"/>
    <w:multiLevelType w:val="hybridMultilevel"/>
    <w:tmpl w:val="CB5A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D590A49"/>
    <w:multiLevelType w:val="multilevel"/>
    <w:tmpl w:val="A53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7615B7"/>
    <w:multiLevelType w:val="hybridMultilevel"/>
    <w:tmpl w:val="6884F028"/>
    <w:lvl w:ilvl="0" w:tplc="1000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7" w15:restartNumberingAfterBreak="0">
    <w:nsid w:val="51AA3669"/>
    <w:multiLevelType w:val="multilevel"/>
    <w:tmpl w:val="2E5A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7B50BC"/>
    <w:multiLevelType w:val="multilevel"/>
    <w:tmpl w:val="1FF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50406A"/>
    <w:multiLevelType w:val="hybridMultilevel"/>
    <w:tmpl w:val="B3F67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4F332C9"/>
    <w:multiLevelType w:val="multilevel"/>
    <w:tmpl w:val="260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5146A3"/>
    <w:multiLevelType w:val="hybridMultilevel"/>
    <w:tmpl w:val="3B4A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5C36434"/>
    <w:multiLevelType w:val="hybridMultilevel"/>
    <w:tmpl w:val="FB5C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712251C"/>
    <w:multiLevelType w:val="hybridMultilevel"/>
    <w:tmpl w:val="C0C2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343E65"/>
    <w:multiLevelType w:val="multilevel"/>
    <w:tmpl w:val="B2B4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0320C4"/>
    <w:multiLevelType w:val="hybridMultilevel"/>
    <w:tmpl w:val="48F42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8A45680"/>
    <w:multiLevelType w:val="hybridMultilevel"/>
    <w:tmpl w:val="53CC4EB6"/>
    <w:lvl w:ilvl="0" w:tplc="1000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7" w15:restartNumberingAfterBreak="0">
    <w:nsid w:val="5E693754"/>
    <w:multiLevelType w:val="hybridMultilevel"/>
    <w:tmpl w:val="99A0309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8" w15:restartNumberingAfterBreak="0">
    <w:nsid w:val="608E6038"/>
    <w:multiLevelType w:val="hybridMultilevel"/>
    <w:tmpl w:val="04EC3D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9" w15:restartNumberingAfterBreak="0">
    <w:nsid w:val="6137358C"/>
    <w:multiLevelType w:val="hybridMultilevel"/>
    <w:tmpl w:val="DB0AAF6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0" w15:restartNumberingAfterBreak="0">
    <w:nsid w:val="622F5E51"/>
    <w:multiLevelType w:val="hybridMultilevel"/>
    <w:tmpl w:val="0548FA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1" w15:restartNumberingAfterBreak="0">
    <w:nsid w:val="649B6272"/>
    <w:multiLevelType w:val="hybridMultilevel"/>
    <w:tmpl w:val="17EC12F0"/>
    <w:lvl w:ilvl="0" w:tplc="1000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2" w15:restartNumberingAfterBreak="0">
    <w:nsid w:val="6575048C"/>
    <w:multiLevelType w:val="multilevel"/>
    <w:tmpl w:val="31D6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A93F99"/>
    <w:multiLevelType w:val="multilevel"/>
    <w:tmpl w:val="47C6E996"/>
    <w:lvl w:ilvl="0">
      <w:start w:val="6"/>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5F41678"/>
    <w:multiLevelType w:val="multilevel"/>
    <w:tmpl w:val="6CB8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BD1F2C"/>
    <w:multiLevelType w:val="multilevel"/>
    <w:tmpl w:val="21E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2616A4"/>
    <w:multiLevelType w:val="multilevel"/>
    <w:tmpl w:val="671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A93A19"/>
    <w:multiLevelType w:val="hybridMultilevel"/>
    <w:tmpl w:val="85B2A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B2C3D5E"/>
    <w:multiLevelType w:val="multilevel"/>
    <w:tmpl w:val="122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EA4C4D"/>
    <w:multiLevelType w:val="hybridMultilevel"/>
    <w:tmpl w:val="20E0A32C"/>
    <w:lvl w:ilvl="0" w:tplc="C99E2F9A">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C3042C4"/>
    <w:multiLevelType w:val="hybridMultilevel"/>
    <w:tmpl w:val="3FFAAE4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1" w15:restartNumberingAfterBreak="0">
    <w:nsid w:val="6E85372A"/>
    <w:multiLevelType w:val="multilevel"/>
    <w:tmpl w:val="FFD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B203C3"/>
    <w:multiLevelType w:val="hybridMultilevel"/>
    <w:tmpl w:val="D97CE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4E4622"/>
    <w:multiLevelType w:val="hybridMultilevel"/>
    <w:tmpl w:val="A77E3D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4" w15:restartNumberingAfterBreak="0">
    <w:nsid w:val="71867425"/>
    <w:multiLevelType w:val="hybridMultilevel"/>
    <w:tmpl w:val="188E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35A2749"/>
    <w:multiLevelType w:val="hybridMultilevel"/>
    <w:tmpl w:val="B15A5BFC"/>
    <w:lvl w:ilvl="0" w:tplc="CE4E2F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3A13C40"/>
    <w:multiLevelType w:val="hybridMultilevel"/>
    <w:tmpl w:val="212E5F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7" w15:restartNumberingAfterBreak="0">
    <w:nsid w:val="75DB24B1"/>
    <w:multiLevelType w:val="multilevel"/>
    <w:tmpl w:val="C37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FB3E32"/>
    <w:multiLevelType w:val="hybridMultilevel"/>
    <w:tmpl w:val="7C2E8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B100EF"/>
    <w:multiLevelType w:val="hybridMultilevel"/>
    <w:tmpl w:val="1932EB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0" w15:restartNumberingAfterBreak="0">
    <w:nsid w:val="786F1A6D"/>
    <w:multiLevelType w:val="hybridMultilevel"/>
    <w:tmpl w:val="0E60D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D92219B"/>
    <w:multiLevelType w:val="hybridMultilevel"/>
    <w:tmpl w:val="D2D6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DBD0E13"/>
    <w:multiLevelType w:val="multilevel"/>
    <w:tmpl w:val="24D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E76887"/>
    <w:multiLevelType w:val="hybridMultilevel"/>
    <w:tmpl w:val="836E7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EE56E13"/>
    <w:multiLevelType w:val="hybridMultilevel"/>
    <w:tmpl w:val="4F76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ED1972"/>
    <w:multiLevelType w:val="hybridMultilevel"/>
    <w:tmpl w:val="B6D47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B231A3"/>
    <w:multiLevelType w:val="hybridMultilevel"/>
    <w:tmpl w:val="E84079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58177396">
    <w:abstractNumId w:val="0"/>
  </w:num>
  <w:num w:numId="2" w16cid:durableId="1791123400">
    <w:abstractNumId w:val="19"/>
  </w:num>
  <w:num w:numId="3" w16cid:durableId="1014652212">
    <w:abstractNumId w:val="89"/>
  </w:num>
  <w:num w:numId="4" w16cid:durableId="97506083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8083351">
    <w:abstractNumId w:val="48"/>
  </w:num>
  <w:num w:numId="6" w16cid:durableId="197914114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9640087">
    <w:abstractNumId w:val="53"/>
  </w:num>
  <w:num w:numId="8" w16cid:durableId="131375299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179180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1147761">
    <w:abstractNumId w:val="48"/>
  </w:num>
  <w:num w:numId="11" w16cid:durableId="1184050929">
    <w:abstractNumId w:val="89"/>
  </w:num>
  <w:num w:numId="12" w16cid:durableId="2123453422">
    <w:abstractNumId w:val="28"/>
  </w:num>
  <w:num w:numId="13" w16cid:durableId="1630283868">
    <w:abstractNumId w:val="48"/>
    <w:lvlOverride w:ilvl="0">
      <w:startOverride w:val="4"/>
    </w:lvlOverride>
    <w:lvlOverride w:ilvl="1">
      <w:startOverride w:val="1"/>
    </w:lvlOverride>
  </w:num>
  <w:num w:numId="14" w16cid:durableId="879631171">
    <w:abstractNumId w:val="1"/>
  </w:num>
  <w:num w:numId="15" w16cid:durableId="2020351237">
    <w:abstractNumId w:val="3"/>
  </w:num>
  <w:num w:numId="16" w16cid:durableId="1608391733">
    <w:abstractNumId w:val="56"/>
  </w:num>
  <w:num w:numId="17" w16cid:durableId="1068381346">
    <w:abstractNumId w:val="73"/>
  </w:num>
  <w:num w:numId="18" w16cid:durableId="1229995688">
    <w:abstractNumId w:val="103"/>
  </w:num>
  <w:num w:numId="19" w16cid:durableId="1520267647">
    <w:abstractNumId w:val="95"/>
  </w:num>
  <w:num w:numId="20" w16cid:durableId="625627036">
    <w:abstractNumId w:val="61"/>
  </w:num>
  <w:num w:numId="21" w16cid:durableId="2091658423">
    <w:abstractNumId w:val="35"/>
  </w:num>
  <w:num w:numId="22" w16cid:durableId="1972318569">
    <w:abstractNumId w:val="42"/>
  </w:num>
  <w:num w:numId="23" w16cid:durableId="377973757">
    <w:abstractNumId w:val="10"/>
  </w:num>
  <w:num w:numId="24" w16cid:durableId="1077704505">
    <w:abstractNumId w:val="29"/>
  </w:num>
  <w:num w:numId="25" w16cid:durableId="360590798">
    <w:abstractNumId w:val="9"/>
  </w:num>
  <w:num w:numId="26" w16cid:durableId="374014123">
    <w:abstractNumId w:val="75"/>
  </w:num>
  <w:num w:numId="27" w16cid:durableId="2054889330">
    <w:abstractNumId w:val="62"/>
  </w:num>
  <w:num w:numId="28" w16cid:durableId="49505898">
    <w:abstractNumId w:val="40"/>
  </w:num>
  <w:num w:numId="29" w16cid:durableId="1227717746">
    <w:abstractNumId w:val="101"/>
  </w:num>
  <w:num w:numId="30" w16cid:durableId="1291937408">
    <w:abstractNumId w:val="100"/>
  </w:num>
  <w:num w:numId="31" w16cid:durableId="1152016143">
    <w:abstractNumId w:val="16"/>
  </w:num>
  <w:num w:numId="32" w16cid:durableId="1895003155">
    <w:abstractNumId w:val="58"/>
  </w:num>
  <w:num w:numId="33" w16cid:durableId="46953310">
    <w:abstractNumId w:val="36"/>
  </w:num>
  <w:num w:numId="34" w16cid:durableId="957761174">
    <w:abstractNumId w:val="37"/>
  </w:num>
  <w:num w:numId="35" w16cid:durableId="5786860">
    <w:abstractNumId w:val="49"/>
  </w:num>
  <w:num w:numId="36" w16cid:durableId="2090495679">
    <w:abstractNumId w:val="92"/>
  </w:num>
  <w:num w:numId="37" w16cid:durableId="1469585424">
    <w:abstractNumId w:val="64"/>
  </w:num>
  <w:num w:numId="38" w16cid:durableId="1809666445">
    <w:abstractNumId w:val="4"/>
  </w:num>
  <w:num w:numId="39" w16cid:durableId="214851660">
    <w:abstractNumId w:val="106"/>
  </w:num>
  <w:num w:numId="40" w16cid:durableId="1887140991">
    <w:abstractNumId w:val="38"/>
  </w:num>
  <w:num w:numId="41" w16cid:durableId="1608587438">
    <w:abstractNumId w:val="98"/>
  </w:num>
  <w:num w:numId="42" w16cid:durableId="1704863018">
    <w:abstractNumId w:val="94"/>
  </w:num>
  <w:num w:numId="43" w16cid:durableId="1638296250">
    <w:abstractNumId w:val="52"/>
  </w:num>
  <w:num w:numId="44" w16cid:durableId="1003897381">
    <w:abstractNumId w:val="46"/>
  </w:num>
  <w:num w:numId="45" w16cid:durableId="1229270120">
    <w:abstractNumId w:val="45"/>
  </w:num>
  <w:num w:numId="46" w16cid:durableId="1869221234">
    <w:abstractNumId w:val="104"/>
  </w:num>
  <w:num w:numId="47" w16cid:durableId="101339900">
    <w:abstractNumId w:val="69"/>
  </w:num>
  <w:num w:numId="48" w16cid:durableId="1806853419">
    <w:abstractNumId w:val="83"/>
  </w:num>
  <w:num w:numId="49" w16cid:durableId="1067874412">
    <w:abstractNumId w:val="15"/>
  </w:num>
  <w:num w:numId="50" w16cid:durableId="1382171000">
    <w:abstractNumId w:val="72"/>
  </w:num>
  <w:num w:numId="51" w16cid:durableId="389621507">
    <w:abstractNumId w:val="87"/>
  </w:num>
  <w:num w:numId="52" w16cid:durableId="1868642511">
    <w:abstractNumId w:val="47"/>
  </w:num>
  <w:num w:numId="53" w16cid:durableId="973870614">
    <w:abstractNumId w:val="7"/>
  </w:num>
  <w:num w:numId="54" w16cid:durableId="88545018">
    <w:abstractNumId w:val="20"/>
  </w:num>
  <w:num w:numId="55" w16cid:durableId="2094736309">
    <w:abstractNumId w:val="26"/>
  </w:num>
  <w:num w:numId="56" w16cid:durableId="82724558">
    <w:abstractNumId w:val="5"/>
  </w:num>
  <w:num w:numId="57" w16cid:durableId="1003511353">
    <w:abstractNumId w:val="105"/>
  </w:num>
  <w:num w:numId="58" w16cid:durableId="2129470504">
    <w:abstractNumId w:val="71"/>
  </w:num>
  <w:num w:numId="59" w16cid:durableId="169412148">
    <w:abstractNumId w:val="43"/>
  </w:num>
  <w:num w:numId="60" w16cid:durableId="1230001698">
    <w:abstractNumId w:val="23"/>
  </w:num>
  <w:num w:numId="61" w16cid:durableId="1106730768">
    <w:abstractNumId w:val="57"/>
  </w:num>
  <w:num w:numId="62" w16cid:durableId="1760372441">
    <w:abstractNumId w:val="31"/>
  </w:num>
  <w:num w:numId="63" w16cid:durableId="861482437">
    <w:abstractNumId w:val="59"/>
  </w:num>
  <w:num w:numId="64" w16cid:durableId="1895653762">
    <w:abstractNumId w:val="54"/>
  </w:num>
  <w:num w:numId="65" w16cid:durableId="824399458">
    <w:abstractNumId w:val="102"/>
  </w:num>
  <w:num w:numId="66" w16cid:durableId="1304189559">
    <w:abstractNumId w:val="41"/>
  </w:num>
  <w:num w:numId="67" w16cid:durableId="1566455354">
    <w:abstractNumId w:val="74"/>
  </w:num>
  <w:num w:numId="68" w16cid:durableId="390620804">
    <w:abstractNumId w:val="24"/>
  </w:num>
  <w:num w:numId="69" w16cid:durableId="2115901801">
    <w:abstractNumId w:val="17"/>
  </w:num>
  <w:num w:numId="70" w16cid:durableId="671488155">
    <w:abstractNumId w:val="11"/>
  </w:num>
  <w:num w:numId="71" w16cid:durableId="47732910">
    <w:abstractNumId w:val="32"/>
  </w:num>
  <w:num w:numId="72" w16cid:durableId="1672102554">
    <w:abstractNumId w:val="82"/>
  </w:num>
  <w:num w:numId="73" w16cid:durableId="700277519">
    <w:abstractNumId w:val="60"/>
  </w:num>
  <w:num w:numId="74" w16cid:durableId="1870294354">
    <w:abstractNumId w:val="13"/>
  </w:num>
  <w:num w:numId="75" w16cid:durableId="1947498623">
    <w:abstractNumId w:val="63"/>
  </w:num>
  <w:num w:numId="76" w16cid:durableId="74741847">
    <w:abstractNumId w:val="91"/>
  </w:num>
  <w:num w:numId="77" w16cid:durableId="896865803">
    <w:abstractNumId w:val="88"/>
  </w:num>
  <w:num w:numId="78" w16cid:durableId="1316374133">
    <w:abstractNumId w:val="86"/>
  </w:num>
  <w:num w:numId="79" w16cid:durableId="1255941417">
    <w:abstractNumId w:val="50"/>
  </w:num>
  <w:num w:numId="80" w16cid:durableId="1126778150">
    <w:abstractNumId w:val="65"/>
  </w:num>
  <w:num w:numId="81" w16cid:durableId="1567109577">
    <w:abstractNumId w:val="6"/>
  </w:num>
  <w:num w:numId="82" w16cid:durableId="524945218">
    <w:abstractNumId w:val="30"/>
  </w:num>
  <w:num w:numId="83" w16cid:durableId="796527961">
    <w:abstractNumId w:val="14"/>
  </w:num>
  <w:num w:numId="84" w16cid:durableId="1496720399">
    <w:abstractNumId w:val="68"/>
  </w:num>
  <w:num w:numId="85" w16cid:durableId="323122395">
    <w:abstractNumId w:val="67"/>
  </w:num>
  <w:num w:numId="86" w16cid:durableId="1251231672">
    <w:abstractNumId w:val="84"/>
  </w:num>
  <w:num w:numId="87" w16cid:durableId="2140341407">
    <w:abstractNumId w:val="22"/>
  </w:num>
  <w:num w:numId="88" w16cid:durableId="1802841112">
    <w:abstractNumId w:val="97"/>
  </w:num>
  <w:num w:numId="89" w16cid:durableId="1111437567">
    <w:abstractNumId w:val="70"/>
  </w:num>
  <w:num w:numId="90" w16cid:durableId="1586694172">
    <w:abstractNumId w:val="85"/>
  </w:num>
  <w:num w:numId="91" w16cid:durableId="960108783">
    <w:abstractNumId w:val="55"/>
  </w:num>
  <w:num w:numId="92" w16cid:durableId="879248485">
    <w:abstractNumId w:val="51"/>
  </w:num>
  <w:num w:numId="93" w16cid:durableId="1047605328">
    <w:abstractNumId w:val="21"/>
  </w:num>
  <w:num w:numId="94" w16cid:durableId="1955869937">
    <w:abstractNumId w:val="27"/>
  </w:num>
  <w:num w:numId="95" w16cid:durableId="196116129">
    <w:abstractNumId w:val="44"/>
  </w:num>
  <w:num w:numId="96" w16cid:durableId="110978855">
    <w:abstractNumId w:val="2"/>
  </w:num>
  <w:num w:numId="97" w16cid:durableId="1571886737">
    <w:abstractNumId w:val="99"/>
  </w:num>
  <w:num w:numId="98" w16cid:durableId="742219309">
    <w:abstractNumId w:val="34"/>
  </w:num>
  <w:num w:numId="99" w16cid:durableId="1901750469">
    <w:abstractNumId w:val="33"/>
  </w:num>
  <w:num w:numId="100" w16cid:durableId="999428949">
    <w:abstractNumId w:val="78"/>
  </w:num>
  <w:num w:numId="101" w16cid:durableId="891768943">
    <w:abstractNumId w:val="8"/>
  </w:num>
  <w:num w:numId="102" w16cid:durableId="88894301">
    <w:abstractNumId w:val="39"/>
  </w:num>
  <w:num w:numId="103" w16cid:durableId="979266549">
    <w:abstractNumId w:val="80"/>
  </w:num>
  <w:num w:numId="104" w16cid:durableId="1858499777">
    <w:abstractNumId w:val="93"/>
  </w:num>
  <w:num w:numId="105" w16cid:durableId="1410346205">
    <w:abstractNumId w:val="79"/>
  </w:num>
  <w:num w:numId="106" w16cid:durableId="1074548536">
    <w:abstractNumId w:val="90"/>
  </w:num>
  <w:num w:numId="107" w16cid:durableId="1771268103">
    <w:abstractNumId w:val="12"/>
  </w:num>
  <w:num w:numId="108" w16cid:durableId="1255897371">
    <w:abstractNumId w:val="77"/>
  </w:num>
  <w:num w:numId="109" w16cid:durableId="688946095">
    <w:abstractNumId w:val="18"/>
  </w:num>
  <w:num w:numId="110" w16cid:durableId="76022220">
    <w:abstractNumId w:val="25"/>
  </w:num>
  <w:num w:numId="111" w16cid:durableId="686443817">
    <w:abstractNumId w:val="66"/>
  </w:num>
  <w:num w:numId="112" w16cid:durableId="822966909">
    <w:abstractNumId w:val="81"/>
  </w:num>
  <w:num w:numId="113" w16cid:durableId="1099637994">
    <w:abstractNumId w:val="76"/>
  </w:num>
  <w:num w:numId="114" w16cid:durableId="448479565">
    <w:abstractNumId w:val="9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BE9"/>
    <w:rsid w:val="00001AF9"/>
    <w:rsid w:val="000047D5"/>
    <w:rsid w:val="0000521A"/>
    <w:rsid w:val="0000731E"/>
    <w:rsid w:val="00011B9F"/>
    <w:rsid w:val="00014302"/>
    <w:rsid w:val="00017FB1"/>
    <w:rsid w:val="00023F26"/>
    <w:rsid w:val="000270A2"/>
    <w:rsid w:val="00031CF3"/>
    <w:rsid w:val="00032D46"/>
    <w:rsid w:val="000356D1"/>
    <w:rsid w:val="00035BA7"/>
    <w:rsid w:val="000361F5"/>
    <w:rsid w:val="00040D9B"/>
    <w:rsid w:val="00041ECD"/>
    <w:rsid w:val="000426C0"/>
    <w:rsid w:val="00046438"/>
    <w:rsid w:val="00050142"/>
    <w:rsid w:val="0005056E"/>
    <w:rsid w:val="0005379B"/>
    <w:rsid w:val="00054374"/>
    <w:rsid w:val="000626D6"/>
    <w:rsid w:val="00065284"/>
    <w:rsid w:val="00070126"/>
    <w:rsid w:val="00071327"/>
    <w:rsid w:val="00075ACA"/>
    <w:rsid w:val="00076505"/>
    <w:rsid w:val="00080B6F"/>
    <w:rsid w:val="00085CBA"/>
    <w:rsid w:val="000872CB"/>
    <w:rsid w:val="000941DA"/>
    <w:rsid w:val="00095B7F"/>
    <w:rsid w:val="000A61D2"/>
    <w:rsid w:val="000A6395"/>
    <w:rsid w:val="000A7C64"/>
    <w:rsid w:val="000A7E0B"/>
    <w:rsid w:val="000B20E8"/>
    <w:rsid w:val="000B3BE4"/>
    <w:rsid w:val="000B46CA"/>
    <w:rsid w:val="000B50D4"/>
    <w:rsid w:val="000B7008"/>
    <w:rsid w:val="000C1DCD"/>
    <w:rsid w:val="000C36A1"/>
    <w:rsid w:val="000C6985"/>
    <w:rsid w:val="000D2510"/>
    <w:rsid w:val="000D3370"/>
    <w:rsid w:val="000D519E"/>
    <w:rsid w:val="000E2D7C"/>
    <w:rsid w:val="000E4B41"/>
    <w:rsid w:val="000E59B9"/>
    <w:rsid w:val="000E61E1"/>
    <w:rsid w:val="000E6F88"/>
    <w:rsid w:val="000F2D63"/>
    <w:rsid w:val="000F2E4C"/>
    <w:rsid w:val="000F5E9C"/>
    <w:rsid w:val="000F61AA"/>
    <w:rsid w:val="000F6CD4"/>
    <w:rsid w:val="000F7C5F"/>
    <w:rsid w:val="00100F38"/>
    <w:rsid w:val="00102411"/>
    <w:rsid w:val="0010545E"/>
    <w:rsid w:val="0010752B"/>
    <w:rsid w:val="0010780B"/>
    <w:rsid w:val="00111E3C"/>
    <w:rsid w:val="0011269D"/>
    <w:rsid w:val="00114A04"/>
    <w:rsid w:val="00116B39"/>
    <w:rsid w:val="0011711B"/>
    <w:rsid w:val="001202BF"/>
    <w:rsid w:val="001224B7"/>
    <w:rsid w:val="00131129"/>
    <w:rsid w:val="00131A45"/>
    <w:rsid w:val="00141299"/>
    <w:rsid w:val="00141FCC"/>
    <w:rsid w:val="00153EBF"/>
    <w:rsid w:val="0015439C"/>
    <w:rsid w:val="001564CC"/>
    <w:rsid w:val="001635D6"/>
    <w:rsid w:val="0017168C"/>
    <w:rsid w:val="00176FB0"/>
    <w:rsid w:val="00191B25"/>
    <w:rsid w:val="0019310B"/>
    <w:rsid w:val="00195730"/>
    <w:rsid w:val="00195C4B"/>
    <w:rsid w:val="00196B97"/>
    <w:rsid w:val="001B1237"/>
    <w:rsid w:val="001B4561"/>
    <w:rsid w:val="001C009C"/>
    <w:rsid w:val="001C05FC"/>
    <w:rsid w:val="001C214C"/>
    <w:rsid w:val="001C4C75"/>
    <w:rsid w:val="001D7AAE"/>
    <w:rsid w:val="001E094F"/>
    <w:rsid w:val="001E3C78"/>
    <w:rsid w:val="001F095F"/>
    <w:rsid w:val="001F13BE"/>
    <w:rsid w:val="001F2C8D"/>
    <w:rsid w:val="001F2EAE"/>
    <w:rsid w:val="001F3E25"/>
    <w:rsid w:val="001F4A51"/>
    <w:rsid w:val="001F515D"/>
    <w:rsid w:val="0020123F"/>
    <w:rsid w:val="002019F7"/>
    <w:rsid w:val="00204622"/>
    <w:rsid w:val="00206263"/>
    <w:rsid w:val="00206796"/>
    <w:rsid w:val="0021728D"/>
    <w:rsid w:val="0023679A"/>
    <w:rsid w:val="0024195A"/>
    <w:rsid w:val="00241BE9"/>
    <w:rsid w:val="00242A9C"/>
    <w:rsid w:val="00245971"/>
    <w:rsid w:val="00253FFB"/>
    <w:rsid w:val="00262028"/>
    <w:rsid w:val="00265780"/>
    <w:rsid w:val="0026667A"/>
    <w:rsid w:val="002754C8"/>
    <w:rsid w:val="0027744C"/>
    <w:rsid w:val="00291486"/>
    <w:rsid w:val="002918B7"/>
    <w:rsid w:val="00293887"/>
    <w:rsid w:val="002A4BA7"/>
    <w:rsid w:val="002A7A1A"/>
    <w:rsid w:val="002B27F3"/>
    <w:rsid w:val="002B651A"/>
    <w:rsid w:val="002C5EDD"/>
    <w:rsid w:val="002C6C7E"/>
    <w:rsid w:val="002C7870"/>
    <w:rsid w:val="002D6545"/>
    <w:rsid w:val="002E146A"/>
    <w:rsid w:val="002E2A59"/>
    <w:rsid w:val="002E4BC7"/>
    <w:rsid w:val="002E5A46"/>
    <w:rsid w:val="002E7A99"/>
    <w:rsid w:val="002F3A89"/>
    <w:rsid w:val="002F44B6"/>
    <w:rsid w:val="002F6C6F"/>
    <w:rsid w:val="0030142F"/>
    <w:rsid w:val="00310CE1"/>
    <w:rsid w:val="003119AC"/>
    <w:rsid w:val="00324F92"/>
    <w:rsid w:val="003266FF"/>
    <w:rsid w:val="00327104"/>
    <w:rsid w:val="00333515"/>
    <w:rsid w:val="0033585A"/>
    <w:rsid w:val="0033613A"/>
    <w:rsid w:val="00340DE7"/>
    <w:rsid w:val="00342F3B"/>
    <w:rsid w:val="003434B2"/>
    <w:rsid w:val="00345B09"/>
    <w:rsid w:val="003463B7"/>
    <w:rsid w:val="00351F74"/>
    <w:rsid w:val="00371408"/>
    <w:rsid w:val="00371575"/>
    <w:rsid w:val="00377461"/>
    <w:rsid w:val="00382453"/>
    <w:rsid w:val="00384070"/>
    <w:rsid w:val="00386E0A"/>
    <w:rsid w:val="00387734"/>
    <w:rsid w:val="00390A6B"/>
    <w:rsid w:val="003924D7"/>
    <w:rsid w:val="003A3500"/>
    <w:rsid w:val="003A48D8"/>
    <w:rsid w:val="003A6105"/>
    <w:rsid w:val="003B0215"/>
    <w:rsid w:val="003B1E8A"/>
    <w:rsid w:val="003B58EB"/>
    <w:rsid w:val="003B6E2D"/>
    <w:rsid w:val="003B7948"/>
    <w:rsid w:val="003C1015"/>
    <w:rsid w:val="003C5FB8"/>
    <w:rsid w:val="003D1FBC"/>
    <w:rsid w:val="003D48EB"/>
    <w:rsid w:val="003D692E"/>
    <w:rsid w:val="003D70EE"/>
    <w:rsid w:val="003E4003"/>
    <w:rsid w:val="003E41DD"/>
    <w:rsid w:val="003E5DD7"/>
    <w:rsid w:val="003F6A3F"/>
    <w:rsid w:val="003F7083"/>
    <w:rsid w:val="00405D1D"/>
    <w:rsid w:val="004064FD"/>
    <w:rsid w:val="004120D7"/>
    <w:rsid w:val="0041499F"/>
    <w:rsid w:val="0042293F"/>
    <w:rsid w:val="00426937"/>
    <w:rsid w:val="00431DC4"/>
    <w:rsid w:val="00432A04"/>
    <w:rsid w:val="0043432F"/>
    <w:rsid w:val="00446331"/>
    <w:rsid w:val="00450609"/>
    <w:rsid w:val="0045373F"/>
    <w:rsid w:val="00462664"/>
    <w:rsid w:val="00465E36"/>
    <w:rsid w:val="00482192"/>
    <w:rsid w:val="00482E9A"/>
    <w:rsid w:val="004831E9"/>
    <w:rsid w:val="004835B2"/>
    <w:rsid w:val="00490CCB"/>
    <w:rsid w:val="00490E64"/>
    <w:rsid w:val="0049542E"/>
    <w:rsid w:val="004B48AD"/>
    <w:rsid w:val="004B73B0"/>
    <w:rsid w:val="004C3191"/>
    <w:rsid w:val="004D2F7B"/>
    <w:rsid w:val="004D4433"/>
    <w:rsid w:val="004E166E"/>
    <w:rsid w:val="004E3046"/>
    <w:rsid w:val="004E5FC8"/>
    <w:rsid w:val="004F67C7"/>
    <w:rsid w:val="005007AB"/>
    <w:rsid w:val="00500E14"/>
    <w:rsid w:val="005034E2"/>
    <w:rsid w:val="0050621B"/>
    <w:rsid w:val="005064B1"/>
    <w:rsid w:val="0051048A"/>
    <w:rsid w:val="00511B7D"/>
    <w:rsid w:val="005153C1"/>
    <w:rsid w:val="0051773C"/>
    <w:rsid w:val="00520752"/>
    <w:rsid w:val="0052222B"/>
    <w:rsid w:val="00526AC8"/>
    <w:rsid w:val="00527EA8"/>
    <w:rsid w:val="00531271"/>
    <w:rsid w:val="0053171F"/>
    <w:rsid w:val="00532BA5"/>
    <w:rsid w:val="005332CC"/>
    <w:rsid w:val="00536F82"/>
    <w:rsid w:val="00543F7C"/>
    <w:rsid w:val="00545F72"/>
    <w:rsid w:val="00550BED"/>
    <w:rsid w:val="005544B9"/>
    <w:rsid w:val="00560284"/>
    <w:rsid w:val="00561DF6"/>
    <w:rsid w:val="005711A9"/>
    <w:rsid w:val="00572331"/>
    <w:rsid w:val="00577C93"/>
    <w:rsid w:val="00580593"/>
    <w:rsid w:val="00580F3F"/>
    <w:rsid w:val="00584E1F"/>
    <w:rsid w:val="0058657B"/>
    <w:rsid w:val="00587DDA"/>
    <w:rsid w:val="00590E6F"/>
    <w:rsid w:val="005914F3"/>
    <w:rsid w:val="00596A99"/>
    <w:rsid w:val="005A03C9"/>
    <w:rsid w:val="005A161E"/>
    <w:rsid w:val="005A2800"/>
    <w:rsid w:val="005A4180"/>
    <w:rsid w:val="005A641E"/>
    <w:rsid w:val="005B14C2"/>
    <w:rsid w:val="005B1CDB"/>
    <w:rsid w:val="005B6BA6"/>
    <w:rsid w:val="005C2EE2"/>
    <w:rsid w:val="005D2627"/>
    <w:rsid w:val="005D6288"/>
    <w:rsid w:val="005F25A6"/>
    <w:rsid w:val="005F2E00"/>
    <w:rsid w:val="00616C6D"/>
    <w:rsid w:val="00626F9E"/>
    <w:rsid w:val="00627A2C"/>
    <w:rsid w:val="00644C0D"/>
    <w:rsid w:val="006506EE"/>
    <w:rsid w:val="00655740"/>
    <w:rsid w:val="00655EB5"/>
    <w:rsid w:val="00657558"/>
    <w:rsid w:val="00657A11"/>
    <w:rsid w:val="00661554"/>
    <w:rsid w:val="006704B8"/>
    <w:rsid w:val="006728E4"/>
    <w:rsid w:val="00675F78"/>
    <w:rsid w:val="00681BC3"/>
    <w:rsid w:val="00682296"/>
    <w:rsid w:val="00686622"/>
    <w:rsid w:val="00693665"/>
    <w:rsid w:val="00694F81"/>
    <w:rsid w:val="00696C6E"/>
    <w:rsid w:val="006A40C5"/>
    <w:rsid w:val="006A5FF4"/>
    <w:rsid w:val="006B07A6"/>
    <w:rsid w:val="006B0B48"/>
    <w:rsid w:val="006B3B6B"/>
    <w:rsid w:val="006B6459"/>
    <w:rsid w:val="006C00C6"/>
    <w:rsid w:val="006D0D96"/>
    <w:rsid w:val="006D3C63"/>
    <w:rsid w:val="006E1EF1"/>
    <w:rsid w:val="006E3E8D"/>
    <w:rsid w:val="006E5F6E"/>
    <w:rsid w:val="006E62D5"/>
    <w:rsid w:val="006F0B94"/>
    <w:rsid w:val="006F1841"/>
    <w:rsid w:val="007030EC"/>
    <w:rsid w:val="00704C41"/>
    <w:rsid w:val="007112E9"/>
    <w:rsid w:val="007117C5"/>
    <w:rsid w:val="00714A84"/>
    <w:rsid w:val="00717001"/>
    <w:rsid w:val="00717E3A"/>
    <w:rsid w:val="007218AF"/>
    <w:rsid w:val="00721FE0"/>
    <w:rsid w:val="00723D89"/>
    <w:rsid w:val="00732026"/>
    <w:rsid w:val="00735582"/>
    <w:rsid w:val="0073637A"/>
    <w:rsid w:val="00740504"/>
    <w:rsid w:val="00750B75"/>
    <w:rsid w:val="00750BEB"/>
    <w:rsid w:val="00753966"/>
    <w:rsid w:val="0075462C"/>
    <w:rsid w:val="00763551"/>
    <w:rsid w:val="0077171C"/>
    <w:rsid w:val="00771CE9"/>
    <w:rsid w:val="00772C5D"/>
    <w:rsid w:val="007732D1"/>
    <w:rsid w:val="0077363B"/>
    <w:rsid w:val="00776AA4"/>
    <w:rsid w:val="00780C62"/>
    <w:rsid w:val="007865DB"/>
    <w:rsid w:val="007865E8"/>
    <w:rsid w:val="007877B4"/>
    <w:rsid w:val="007A0869"/>
    <w:rsid w:val="007A0BDA"/>
    <w:rsid w:val="007A674B"/>
    <w:rsid w:val="007A762C"/>
    <w:rsid w:val="007C24E1"/>
    <w:rsid w:val="007C4B72"/>
    <w:rsid w:val="007C7B5D"/>
    <w:rsid w:val="007D0570"/>
    <w:rsid w:val="007D1E8B"/>
    <w:rsid w:val="007D34CA"/>
    <w:rsid w:val="007D7186"/>
    <w:rsid w:val="007E20B5"/>
    <w:rsid w:val="007E2849"/>
    <w:rsid w:val="007E3A6B"/>
    <w:rsid w:val="007E6522"/>
    <w:rsid w:val="007E71BF"/>
    <w:rsid w:val="007F10E1"/>
    <w:rsid w:val="007F4A00"/>
    <w:rsid w:val="008007F5"/>
    <w:rsid w:val="00804A0B"/>
    <w:rsid w:val="0080553D"/>
    <w:rsid w:val="008100DB"/>
    <w:rsid w:val="0081402C"/>
    <w:rsid w:val="00820648"/>
    <w:rsid w:val="00821C63"/>
    <w:rsid w:val="00826384"/>
    <w:rsid w:val="00827CF8"/>
    <w:rsid w:val="0083660C"/>
    <w:rsid w:val="008522A7"/>
    <w:rsid w:val="008529AA"/>
    <w:rsid w:val="00854FAC"/>
    <w:rsid w:val="008552FC"/>
    <w:rsid w:val="00856562"/>
    <w:rsid w:val="00862200"/>
    <w:rsid w:val="008672BD"/>
    <w:rsid w:val="008719AF"/>
    <w:rsid w:val="00872E68"/>
    <w:rsid w:val="00875A93"/>
    <w:rsid w:val="00875EAB"/>
    <w:rsid w:val="00884369"/>
    <w:rsid w:val="00884C85"/>
    <w:rsid w:val="00885886"/>
    <w:rsid w:val="00891422"/>
    <w:rsid w:val="0089334C"/>
    <w:rsid w:val="0089439C"/>
    <w:rsid w:val="008A1D0F"/>
    <w:rsid w:val="008A7926"/>
    <w:rsid w:val="008B2CF7"/>
    <w:rsid w:val="008B57AF"/>
    <w:rsid w:val="008C0688"/>
    <w:rsid w:val="008C5755"/>
    <w:rsid w:val="008C6CC8"/>
    <w:rsid w:val="008D2876"/>
    <w:rsid w:val="008D413B"/>
    <w:rsid w:val="008D5ACC"/>
    <w:rsid w:val="008E43D4"/>
    <w:rsid w:val="008E57BE"/>
    <w:rsid w:val="008F6E28"/>
    <w:rsid w:val="00905FCF"/>
    <w:rsid w:val="00920EBF"/>
    <w:rsid w:val="00921F40"/>
    <w:rsid w:val="009235AA"/>
    <w:rsid w:val="00924719"/>
    <w:rsid w:val="009256AA"/>
    <w:rsid w:val="00926B55"/>
    <w:rsid w:val="00933471"/>
    <w:rsid w:val="00936F50"/>
    <w:rsid w:val="0094042C"/>
    <w:rsid w:val="009414ED"/>
    <w:rsid w:val="00943395"/>
    <w:rsid w:val="00964F51"/>
    <w:rsid w:val="00967B9B"/>
    <w:rsid w:val="00967C9D"/>
    <w:rsid w:val="00975ED3"/>
    <w:rsid w:val="00976DCA"/>
    <w:rsid w:val="009802B8"/>
    <w:rsid w:val="009824EF"/>
    <w:rsid w:val="00982BDF"/>
    <w:rsid w:val="00984320"/>
    <w:rsid w:val="00985D53"/>
    <w:rsid w:val="00985E0D"/>
    <w:rsid w:val="00991738"/>
    <w:rsid w:val="009A3C6B"/>
    <w:rsid w:val="009B07C3"/>
    <w:rsid w:val="009B593B"/>
    <w:rsid w:val="009C0868"/>
    <w:rsid w:val="009C4044"/>
    <w:rsid w:val="009C551A"/>
    <w:rsid w:val="009C7831"/>
    <w:rsid w:val="009D3E64"/>
    <w:rsid w:val="009D5048"/>
    <w:rsid w:val="009D6B84"/>
    <w:rsid w:val="009E6E06"/>
    <w:rsid w:val="009F0161"/>
    <w:rsid w:val="009F0690"/>
    <w:rsid w:val="009F4E50"/>
    <w:rsid w:val="00A0098E"/>
    <w:rsid w:val="00A01044"/>
    <w:rsid w:val="00A04249"/>
    <w:rsid w:val="00A11546"/>
    <w:rsid w:val="00A11B83"/>
    <w:rsid w:val="00A12229"/>
    <w:rsid w:val="00A1335B"/>
    <w:rsid w:val="00A145AD"/>
    <w:rsid w:val="00A15D69"/>
    <w:rsid w:val="00A23B46"/>
    <w:rsid w:val="00A2622E"/>
    <w:rsid w:val="00A26E97"/>
    <w:rsid w:val="00A31617"/>
    <w:rsid w:val="00A4084A"/>
    <w:rsid w:val="00A40D67"/>
    <w:rsid w:val="00A4263A"/>
    <w:rsid w:val="00A46AF8"/>
    <w:rsid w:val="00A52FCA"/>
    <w:rsid w:val="00A53A83"/>
    <w:rsid w:val="00A6396D"/>
    <w:rsid w:val="00A65724"/>
    <w:rsid w:val="00A8316F"/>
    <w:rsid w:val="00A85A9B"/>
    <w:rsid w:val="00A93A3C"/>
    <w:rsid w:val="00A97387"/>
    <w:rsid w:val="00AA1824"/>
    <w:rsid w:val="00AA2E3F"/>
    <w:rsid w:val="00AA728B"/>
    <w:rsid w:val="00AC0662"/>
    <w:rsid w:val="00AC2211"/>
    <w:rsid w:val="00AC2518"/>
    <w:rsid w:val="00AC2975"/>
    <w:rsid w:val="00AD2448"/>
    <w:rsid w:val="00AD396F"/>
    <w:rsid w:val="00AD6AD6"/>
    <w:rsid w:val="00AE0BAE"/>
    <w:rsid w:val="00AE120D"/>
    <w:rsid w:val="00AE15D4"/>
    <w:rsid w:val="00AF0038"/>
    <w:rsid w:val="00AF7737"/>
    <w:rsid w:val="00B02AF8"/>
    <w:rsid w:val="00B04609"/>
    <w:rsid w:val="00B108F6"/>
    <w:rsid w:val="00B10FBD"/>
    <w:rsid w:val="00B1123E"/>
    <w:rsid w:val="00B1213E"/>
    <w:rsid w:val="00B12F09"/>
    <w:rsid w:val="00B14C6D"/>
    <w:rsid w:val="00B17408"/>
    <w:rsid w:val="00B17CBA"/>
    <w:rsid w:val="00B17FFE"/>
    <w:rsid w:val="00B2274F"/>
    <w:rsid w:val="00B31E54"/>
    <w:rsid w:val="00B34215"/>
    <w:rsid w:val="00B37975"/>
    <w:rsid w:val="00B37D8A"/>
    <w:rsid w:val="00B450C1"/>
    <w:rsid w:val="00B51339"/>
    <w:rsid w:val="00B52F19"/>
    <w:rsid w:val="00B55118"/>
    <w:rsid w:val="00B610CE"/>
    <w:rsid w:val="00B615D8"/>
    <w:rsid w:val="00B636BB"/>
    <w:rsid w:val="00B63CBA"/>
    <w:rsid w:val="00B6478D"/>
    <w:rsid w:val="00B65444"/>
    <w:rsid w:val="00B659E0"/>
    <w:rsid w:val="00B70CE6"/>
    <w:rsid w:val="00B71AFF"/>
    <w:rsid w:val="00B757AE"/>
    <w:rsid w:val="00B75D56"/>
    <w:rsid w:val="00B8210F"/>
    <w:rsid w:val="00B8706E"/>
    <w:rsid w:val="00B91F22"/>
    <w:rsid w:val="00BB03C1"/>
    <w:rsid w:val="00BB3642"/>
    <w:rsid w:val="00BC1895"/>
    <w:rsid w:val="00BC1EE0"/>
    <w:rsid w:val="00BE0AC8"/>
    <w:rsid w:val="00BE2D44"/>
    <w:rsid w:val="00BE39AA"/>
    <w:rsid w:val="00BE3E1D"/>
    <w:rsid w:val="00BE40B2"/>
    <w:rsid w:val="00BE4589"/>
    <w:rsid w:val="00BE733D"/>
    <w:rsid w:val="00BF383F"/>
    <w:rsid w:val="00BF6E7E"/>
    <w:rsid w:val="00C024F9"/>
    <w:rsid w:val="00C124CB"/>
    <w:rsid w:val="00C132E0"/>
    <w:rsid w:val="00C149D3"/>
    <w:rsid w:val="00C15DAF"/>
    <w:rsid w:val="00C168A7"/>
    <w:rsid w:val="00C2206A"/>
    <w:rsid w:val="00C25ECC"/>
    <w:rsid w:val="00C26B91"/>
    <w:rsid w:val="00C37F1A"/>
    <w:rsid w:val="00C46F0D"/>
    <w:rsid w:val="00C47091"/>
    <w:rsid w:val="00C51239"/>
    <w:rsid w:val="00C60724"/>
    <w:rsid w:val="00C630B0"/>
    <w:rsid w:val="00C77A08"/>
    <w:rsid w:val="00C804E9"/>
    <w:rsid w:val="00C8338A"/>
    <w:rsid w:val="00C921AB"/>
    <w:rsid w:val="00C95185"/>
    <w:rsid w:val="00CA0F66"/>
    <w:rsid w:val="00CA2D53"/>
    <w:rsid w:val="00CB22CB"/>
    <w:rsid w:val="00CB3F8E"/>
    <w:rsid w:val="00CB60B1"/>
    <w:rsid w:val="00CC4462"/>
    <w:rsid w:val="00CC70A0"/>
    <w:rsid w:val="00CD2147"/>
    <w:rsid w:val="00CD6E94"/>
    <w:rsid w:val="00CE2203"/>
    <w:rsid w:val="00CE58EF"/>
    <w:rsid w:val="00CF01E7"/>
    <w:rsid w:val="00D0410C"/>
    <w:rsid w:val="00D12F7B"/>
    <w:rsid w:val="00D1422F"/>
    <w:rsid w:val="00D142A1"/>
    <w:rsid w:val="00D15452"/>
    <w:rsid w:val="00D206D7"/>
    <w:rsid w:val="00D26A3E"/>
    <w:rsid w:val="00D3171C"/>
    <w:rsid w:val="00D3574F"/>
    <w:rsid w:val="00D50EC6"/>
    <w:rsid w:val="00D52693"/>
    <w:rsid w:val="00D5369C"/>
    <w:rsid w:val="00D54E8F"/>
    <w:rsid w:val="00D57002"/>
    <w:rsid w:val="00D572D3"/>
    <w:rsid w:val="00D573F7"/>
    <w:rsid w:val="00D67F47"/>
    <w:rsid w:val="00D7233E"/>
    <w:rsid w:val="00D743D5"/>
    <w:rsid w:val="00D77367"/>
    <w:rsid w:val="00D8060D"/>
    <w:rsid w:val="00D81770"/>
    <w:rsid w:val="00D91275"/>
    <w:rsid w:val="00D9714A"/>
    <w:rsid w:val="00DA1D5F"/>
    <w:rsid w:val="00DA613E"/>
    <w:rsid w:val="00DD07AD"/>
    <w:rsid w:val="00DD157E"/>
    <w:rsid w:val="00DD279C"/>
    <w:rsid w:val="00DE5A15"/>
    <w:rsid w:val="00DF2095"/>
    <w:rsid w:val="00DF22C3"/>
    <w:rsid w:val="00DF2A74"/>
    <w:rsid w:val="00DF6CB5"/>
    <w:rsid w:val="00DF771F"/>
    <w:rsid w:val="00E0211E"/>
    <w:rsid w:val="00E04047"/>
    <w:rsid w:val="00E04926"/>
    <w:rsid w:val="00E101FB"/>
    <w:rsid w:val="00E226A0"/>
    <w:rsid w:val="00E24A3F"/>
    <w:rsid w:val="00E25221"/>
    <w:rsid w:val="00E30E73"/>
    <w:rsid w:val="00E313E8"/>
    <w:rsid w:val="00E33C79"/>
    <w:rsid w:val="00E347B5"/>
    <w:rsid w:val="00E35722"/>
    <w:rsid w:val="00E408B0"/>
    <w:rsid w:val="00E4192D"/>
    <w:rsid w:val="00E43A92"/>
    <w:rsid w:val="00E46022"/>
    <w:rsid w:val="00E47007"/>
    <w:rsid w:val="00E509DF"/>
    <w:rsid w:val="00E55A0F"/>
    <w:rsid w:val="00E55E00"/>
    <w:rsid w:val="00E56FBF"/>
    <w:rsid w:val="00E57B4D"/>
    <w:rsid w:val="00E57DD1"/>
    <w:rsid w:val="00E606BF"/>
    <w:rsid w:val="00E645D2"/>
    <w:rsid w:val="00E64F58"/>
    <w:rsid w:val="00E65248"/>
    <w:rsid w:val="00E75C2A"/>
    <w:rsid w:val="00E76205"/>
    <w:rsid w:val="00E85C72"/>
    <w:rsid w:val="00E92D59"/>
    <w:rsid w:val="00E955A0"/>
    <w:rsid w:val="00E977BD"/>
    <w:rsid w:val="00EA3FC8"/>
    <w:rsid w:val="00EA4B76"/>
    <w:rsid w:val="00EA5556"/>
    <w:rsid w:val="00EB08E7"/>
    <w:rsid w:val="00EB2707"/>
    <w:rsid w:val="00EB7747"/>
    <w:rsid w:val="00EC0E08"/>
    <w:rsid w:val="00EC1E29"/>
    <w:rsid w:val="00EC77CF"/>
    <w:rsid w:val="00EE0B75"/>
    <w:rsid w:val="00EE1EB7"/>
    <w:rsid w:val="00EE1EFE"/>
    <w:rsid w:val="00EE61F6"/>
    <w:rsid w:val="00F00571"/>
    <w:rsid w:val="00F0307B"/>
    <w:rsid w:val="00F0564E"/>
    <w:rsid w:val="00F12446"/>
    <w:rsid w:val="00F140FD"/>
    <w:rsid w:val="00F17883"/>
    <w:rsid w:val="00F203E8"/>
    <w:rsid w:val="00F2547D"/>
    <w:rsid w:val="00F271B4"/>
    <w:rsid w:val="00F31035"/>
    <w:rsid w:val="00F34400"/>
    <w:rsid w:val="00F401BF"/>
    <w:rsid w:val="00F534A2"/>
    <w:rsid w:val="00F57372"/>
    <w:rsid w:val="00F62FBA"/>
    <w:rsid w:val="00F74636"/>
    <w:rsid w:val="00F76F53"/>
    <w:rsid w:val="00F777F3"/>
    <w:rsid w:val="00F83FE0"/>
    <w:rsid w:val="00F849A9"/>
    <w:rsid w:val="00F85E77"/>
    <w:rsid w:val="00F8631D"/>
    <w:rsid w:val="00F91428"/>
    <w:rsid w:val="00F91D68"/>
    <w:rsid w:val="00F94EED"/>
    <w:rsid w:val="00FA397A"/>
    <w:rsid w:val="00FA6309"/>
    <w:rsid w:val="00FB0148"/>
    <w:rsid w:val="00FB172D"/>
    <w:rsid w:val="00FB4689"/>
    <w:rsid w:val="00FB7D05"/>
    <w:rsid w:val="00FC20BE"/>
    <w:rsid w:val="00FC6F6C"/>
    <w:rsid w:val="00FD63D7"/>
    <w:rsid w:val="00FE47C4"/>
    <w:rsid w:val="00FE6518"/>
    <w:rsid w:val="00FE6637"/>
    <w:rsid w:val="00FE793F"/>
    <w:rsid w:val="00FF1271"/>
    <w:rsid w:val="00FF3E7A"/>
    <w:rsid w:val="00FF4F44"/>
    <w:rsid w:val="00FF5E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03319"/>
  <w15:docId w15:val="{6040D985-7143-4232-B65E-CE070BA2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0571"/>
    <w:rPr>
      <w:sz w:val="22"/>
      <w:szCs w:val="24"/>
    </w:rPr>
  </w:style>
  <w:style w:type="paragraph" w:styleId="Heading1">
    <w:name w:val="heading 1"/>
    <w:basedOn w:val="Normal"/>
    <w:link w:val="Heading1Char"/>
    <w:autoRedefine/>
    <w:qFormat/>
    <w:rsid w:val="00921F40"/>
    <w:pPr>
      <w:keepNext/>
      <w:spacing w:before="240" w:after="60"/>
      <w:jc w:val="center"/>
      <w:outlineLvl w:val="0"/>
    </w:pPr>
    <w:rPr>
      <w:b/>
      <w:color w:val="000000" w:themeColor="text1"/>
      <w:kern w:val="32"/>
      <w:sz w:val="32"/>
      <w:szCs w:val="32"/>
      <w:lang w:val="en-GB"/>
    </w:rPr>
  </w:style>
  <w:style w:type="paragraph" w:styleId="Heading2">
    <w:name w:val="heading 2"/>
    <w:basedOn w:val="Normal"/>
    <w:next w:val="Normal"/>
    <w:link w:val="Heading2Char"/>
    <w:autoRedefine/>
    <w:qFormat/>
    <w:rsid w:val="00D91275"/>
    <w:pPr>
      <w:keepNext/>
      <w:spacing w:before="240" w:after="60"/>
      <w:outlineLvl w:val="1"/>
    </w:pPr>
    <w:rPr>
      <w:rFonts w:asciiTheme="majorBidi" w:hAnsiTheme="majorBidi" w:cs="Arial"/>
      <w:b/>
      <w:bCs/>
      <w:iCs/>
      <w:sz w:val="26"/>
      <w:szCs w:val="32"/>
    </w:rPr>
  </w:style>
  <w:style w:type="paragraph" w:styleId="Heading3">
    <w:name w:val="heading 3"/>
    <w:basedOn w:val="Normal"/>
    <w:next w:val="Normal"/>
    <w:link w:val="Heading3Char"/>
    <w:autoRedefine/>
    <w:qFormat/>
    <w:rsid w:val="00976DCA"/>
    <w:pPr>
      <w:keepNext/>
      <w:spacing w:before="240" w:after="120"/>
      <w:outlineLvl w:val="2"/>
    </w:pPr>
    <w:rPr>
      <w:rFonts w:asciiTheme="majorBidi" w:hAnsiTheme="majorBidi" w:cs="Arial"/>
      <w:b/>
      <w:bCs/>
    </w:rPr>
  </w:style>
  <w:style w:type="paragraph" w:styleId="Heading4">
    <w:name w:val="heading 4"/>
    <w:basedOn w:val="Normal"/>
    <w:next w:val="Normal"/>
    <w:link w:val="Heading4Char"/>
    <w:autoRedefine/>
    <w:qFormat/>
    <w:rsid w:val="00820648"/>
    <w:pPr>
      <w:keepNext/>
      <w:numPr>
        <w:ilvl w:val="3"/>
        <w:numId w:val="13"/>
      </w:numPr>
      <w:spacing w:before="240" w:after="60"/>
      <w:outlineLvl w:val="3"/>
    </w:pPr>
    <w:rPr>
      <w:b/>
      <w:bCs/>
      <w:sz w:val="26"/>
      <w:szCs w:val="28"/>
    </w:rPr>
  </w:style>
  <w:style w:type="paragraph" w:styleId="Heading5">
    <w:name w:val="heading 5"/>
    <w:basedOn w:val="Normal"/>
    <w:next w:val="Normal"/>
    <w:autoRedefine/>
    <w:qFormat/>
    <w:rsid w:val="00820648"/>
    <w:pPr>
      <w:numPr>
        <w:ilvl w:val="4"/>
        <w:numId w:val="13"/>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13"/>
      </w:numPr>
      <w:spacing w:before="240" w:after="60"/>
      <w:outlineLvl w:val="5"/>
    </w:pPr>
    <w:rPr>
      <w:b/>
      <w:bCs/>
      <w:szCs w:val="22"/>
    </w:rPr>
  </w:style>
  <w:style w:type="paragraph" w:styleId="Heading7">
    <w:name w:val="heading 7"/>
    <w:basedOn w:val="Normal"/>
    <w:next w:val="Normal"/>
    <w:link w:val="Heading7Char"/>
    <w:autoRedefine/>
    <w:qFormat/>
    <w:rsid w:val="00035BA7"/>
    <w:pPr>
      <w:numPr>
        <w:ilvl w:val="6"/>
        <w:numId w:val="13"/>
      </w:numPr>
      <w:spacing w:before="240" w:after="60"/>
      <w:outlineLvl w:val="6"/>
    </w:pPr>
    <w:rPr>
      <w:b/>
      <w:i/>
    </w:rPr>
  </w:style>
  <w:style w:type="paragraph" w:styleId="Heading8">
    <w:name w:val="heading 8"/>
    <w:basedOn w:val="Normal"/>
    <w:next w:val="Normal"/>
    <w:autoRedefine/>
    <w:qFormat/>
    <w:rsid w:val="00141299"/>
    <w:pPr>
      <w:numPr>
        <w:ilvl w:val="7"/>
        <w:numId w:val="13"/>
      </w:numPr>
      <w:spacing w:before="240" w:after="60"/>
      <w:outlineLvl w:val="7"/>
    </w:pPr>
    <w:rPr>
      <w:iCs/>
    </w:rPr>
  </w:style>
  <w:style w:type="paragraph" w:styleId="Heading9">
    <w:name w:val="heading 9"/>
    <w:basedOn w:val="Normal"/>
    <w:next w:val="Normal"/>
    <w:autoRedefine/>
    <w:qFormat/>
    <w:rsid w:val="00035BA7"/>
    <w:pPr>
      <w:numPr>
        <w:ilvl w:val="8"/>
        <w:numId w:val="13"/>
      </w:numPr>
      <w:spacing w:before="240" w:after="60"/>
      <w:outlineLvl w:val="8"/>
    </w:pPr>
    <w:rPr>
      <w:rFonts w:asciiTheme="majorBidi" w:hAnsiTheme="majorBidi" w:cs="Arial"/>
      <w:i/>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91275"/>
    <w:rPr>
      <w:rFonts w:asciiTheme="majorBidi" w:hAnsiTheme="majorBidi" w:cs="Arial"/>
      <w:b/>
      <w:bCs/>
      <w:iCs/>
      <w:sz w:val="26"/>
      <w:szCs w:val="32"/>
    </w:rPr>
  </w:style>
  <w:style w:type="paragraph" w:customStyle="1" w:styleId="text">
    <w:name w:val="text"/>
    <w:basedOn w:val="Normal"/>
    <w:link w:val="textChar"/>
    <w:autoRedefine/>
    <w:qFormat/>
    <w:rsid w:val="006E1EF1"/>
    <w:pPr>
      <w:spacing w:before="120" w:after="120" w:line="360" w:lineRule="auto"/>
      <w:jc w:val="both"/>
    </w:p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580593"/>
    <w:rPr>
      <w:b/>
    </w:rPr>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jc w:val="both"/>
    </w:pPr>
    <w:rPr>
      <w:lang w:val="en-GB"/>
    </w:rPr>
  </w:style>
  <w:style w:type="paragraph" w:customStyle="1" w:styleId="Bullet">
    <w:name w:val="Bullet"/>
    <w:basedOn w:val="Normal"/>
    <w:autoRedefine/>
    <w:rsid w:val="00655740"/>
    <w:pPr>
      <w:numPr>
        <w:numId w:val="11"/>
      </w:numPr>
      <w:spacing w:before="120" w:after="120"/>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E92D59"/>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Cs w:val="20"/>
    </w:rPr>
  </w:style>
  <w:style w:type="paragraph" w:customStyle="1" w:styleId="StyleBodyTextIndentBoldCentered">
    <w:name w:val="Style Body Text Indent + Bold Centered"/>
    <w:basedOn w:val="BodyTextIndent"/>
    <w:rsid w:val="0077363B"/>
    <w:pPr>
      <w:jc w:val="center"/>
    </w:pPr>
    <w:rPr>
      <w:b/>
      <w:bCs/>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uiPriority w:val="22"/>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qFormat/>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8B2CF7"/>
    <w:pPr>
      <w:jc w:val="center"/>
      <w:outlineLvl w:val="0"/>
    </w:pPr>
    <w:rPr>
      <w:b/>
      <w:bCs/>
      <w:i/>
      <w:kern w:val="32"/>
      <w:sz w:val="32"/>
      <w:szCs w:val="32"/>
    </w:rPr>
  </w:style>
  <w:style w:type="character" w:customStyle="1" w:styleId="Heading1Char">
    <w:name w:val="Heading 1 Char"/>
    <w:basedOn w:val="DefaultParagraphFont"/>
    <w:link w:val="Heading1"/>
    <w:rsid w:val="00921F40"/>
    <w:rPr>
      <w:b/>
      <w:color w:val="000000" w:themeColor="text1"/>
      <w:kern w:val="32"/>
      <w:sz w:val="32"/>
      <w:szCs w:val="32"/>
      <w:lang w:val="en-GB"/>
    </w:rPr>
  </w:style>
  <w:style w:type="character" w:customStyle="1" w:styleId="AbstractHeadingChar">
    <w:name w:val="Abstract Heading Char"/>
    <w:basedOn w:val="Heading1Char"/>
    <w:link w:val="AbstractHeading"/>
    <w:rsid w:val="008B2CF7"/>
    <w:rPr>
      <w:b/>
      <w:i/>
      <w:color w:val="000000" w:themeColor="text1"/>
      <w:kern w:val="32"/>
      <w:sz w:val="32"/>
      <w:szCs w:val="32"/>
      <w:lang w:val="en-GB"/>
    </w:rPr>
  </w:style>
  <w:style w:type="character" w:customStyle="1" w:styleId="Heading3Char">
    <w:name w:val="Heading 3 Char"/>
    <w:basedOn w:val="DefaultParagraphFont"/>
    <w:link w:val="Heading3"/>
    <w:rsid w:val="00976DCA"/>
    <w:rPr>
      <w:rFonts w:asciiTheme="majorBidi" w:hAnsiTheme="majorBidi" w:cs="Arial"/>
      <w:b/>
      <w:bCs/>
      <w:sz w:val="22"/>
      <w:szCs w:val="24"/>
    </w:rPr>
  </w:style>
  <w:style w:type="character" w:customStyle="1" w:styleId="Heading7Char">
    <w:name w:val="Heading 7 Char"/>
    <w:basedOn w:val="DefaultParagraphFont"/>
    <w:link w:val="Heading7"/>
    <w:rsid w:val="00967B9B"/>
    <w:rPr>
      <w:b/>
      <w:i/>
      <w:sz w:val="24"/>
      <w:szCs w:val="24"/>
    </w:rPr>
  </w:style>
  <w:style w:type="character" w:customStyle="1" w:styleId="Heading4Char">
    <w:name w:val="Heading 4 Char"/>
    <w:basedOn w:val="DefaultParagraphFont"/>
    <w:link w:val="Heading4"/>
    <w:rsid w:val="005A2800"/>
    <w:rPr>
      <w:b/>
      <w:bCs/>
      <w:sz w:val="26"/>
      <w:szCs w:val="28"/>
    </w:rPr>
  </w:style>
  <w:style w:type="paragraph" w:customStyle="1" w:styleId="Clear">
    <w:name w:val="Clear"/>
    <w:basedOn w:val="Normal"/>
    <w:rsid w:val="00854FAC"/>
    <w:pPr>
      <w:jc w:val="both"/>
    </w:pPr>
  </w:style>
  <w:style w:type="paragraph" w:styleId="ListBullet">
    <w:name w:val="List Bullet"/>
    <w:basedOn w:val="Normal"/>
    <w:uiPriority w:val="99"/>
    <w:unhideWhenUsed/>
    <w:rsid w:val="00E04047"/>
    <w:pPr>
      <w:numPr>
        <w:numId w:val="14"/>
      </w:numPr>
      <w:tabs>
        <w:tab w:val="clear" w:pos="360"/>
      </w:tabs>
      <w:spacing w:after="200" w:line="276" w:lineRule="auto"/>
      <w:ind w:left="0" w:firstLine="0"/>
      <w:contextualSpacing/>
    </w:pPr>
    <w:rPr>
      <w:rFonts w:eastAsiaTheme="minorEastAsia" w:cstheme="minorBidi"/>
      <w:szCs w:val="22"/>
    </w:rPr>
  </w:style>
  <w:style w:type="table" w:styleId="LightGrid-Accent1">
    <w:name w:val="Light Grid Accent 1"/>
    <w:basedOn w:val="TableNormal"/>
    <w:uiPriority w:val="62"/>
    <w:rsid w:val="00E04047"/>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rmalWeb">
    <w:name w:val="Normal (Web)"/>
    <w:basedOn w:val="Normal"/>
    <w:uiPriority w:val="99"/>
    <w:unhideWhenUsed/>
    <w:rsid w:val="00B04609"/>
    <w:pPr>
      <w:spacing w:before="100" w:beforeAutospacing="1" w:after="100" w:afterAutospacing="1"/>
    </w:pPr>
  </w:style>
  <w:style w:type="table" w:styleId="TableGridLight">
    <w:name w:val="Grid Table Light"/>
    <w:basedOn w:val="TableNormal"/>
    <w:uiPriority w:val="40"/>
    <w:rsid w:val="00F005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0057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
    <w:name w:val="Appendix"/>
    <w:basedOn w:val="Heading1"/>
    <w:qFormat/>
    <w:rsid w:val="00921F40"/>
    <w:pPr>
      <w:jc w:val="left"/>
    </w:pPr>
    <w:rPr>
      <w:sz w:val="26"/>
    </w:rPr>
  </w:style>
  <w:style w:type="paragraph" w:customStyle="1" w:styleId="Appendix2">
    <w:name w:val="Appendix 2"/>
    <w:basedOn w:val="Appendix"/>
    <w:qFormat/>
    <w:rsid w:val="00921F40"/>
    <w:pPr>
      <w:outlineLvl w:val="1"/>
    </w:pPr>
    <w:rPr>
      <w:sz w:val="24"/>
    </w:rPr>
  </w:style>
  <w:style w:type="character" w:styleId="Emphasis">
    <w:name w:val="Emphasis"/>
    <w:basedOn w:val="DefaultParagraphFont"/>
    <w:uiPriority w:val="20"/>
    <w:qFormat/>
    <w:rsid w:val="00F31035"/>
    <w:rPr>
      <w:i/>
      <w:iCs/>
    </w:rPr>
  </w:style>
  <w:style w:type="character" w:styleId="UnresolvedMention">
    <w:name w:val="Unresolved Mention"/>
    <w:basedOn w:val="DefaultParagraphFont"/>
    <w:uiPriority w:val="99"/>
    <w:semiHidden/>
    <w:unhideWhenUsed/>
    <w:rsid w:val="00721F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7777">
      <w:bodyDiv w:val="1"/>
      <w:marLeft w:val="0"/>
      <w:marRight w:val="0"/>
      <w:marTop w:val="0"/>
      <w:marBottom w:val="0"/>
      <w:divBdr>
        <w:top w:val="none" w:sz="0" w:space="0" w:color="auto"/>
        <w:left w:val="none" w:sz="0" w:space="0" w:color="auto"/>
        <w:bottom w:val="none" w:sz="0" w:space="0" w:color="auto"/>
        <w:right w:val="none" w:sz="0" w:space="0" w:color="auto"/>
      </w:divBdr>
    </w:div>
    <w:div w:id="395445160">
      <w:bodyDiv w:val="1"/>
      <w:marLeft w:val="0"/>
      <w:marRight w:val="0"/>
      <w:marTop w:val="0"/>
      <w:marBottom w:val="0"/>
      <w:divBdr>
        <w:top w:val="none" w:sz="0" w:space="0" w:color="auto"/>
        <w:left w:val="none" w:sz="0" w:space="0" w:color="auto"/>
        <w:bottom w:val="none" w:sz="0" w:space="0" w:color="auto"/>
        <w:right w:val="none" w:sz="0" w:space="0" w:color="auto"/>
      </w:divBdr>
    </w:div>
    <w:div w:id="411243987">
      <w:bodyDiv w:val="1"/>
      <w:marLeft w:val="0"/>
      <w:marRight w:val="0"/>
      <w:marTop w:val="0"/>
      <w:marBottom w:val="0"/>
      <w:divBdr>
        <w:top w:val="none" w:sz="0" w:space="0" w:color="auto"/>
        <w:left w:val="none" w:sz="0" w:space="0" w:color="auto"/>
        <w:bottom w:val="none" w:sz="0" w:space="0" w:color="auto"/>
        <w:right w:val="none" w:sz="0" w:space="0" w:color="auto"/>
      </w:divBdr>
    </w:div>
    <w:div w:id="513569454">
      <w:bodyDiv w:val="1"/>
      <w:marLeft w:val="0"/>
      <w:marRight w:val="0"/>
      <w:marTop w:val="0"/>
      <w:marBottom w:val="0"/>
      <w:divBdr>
        <w:top w:val="none" w:sz="0" w:space="0" w:color="auto"/>
        <w:left w:val="none" w:sz="0" w:space="0" w:color="auto"/>
        <w:bottom w:val="none" w:sz="0" w:space="0" w:color="auto"/>
        <w:right w:val="none" w:sz="0" w:space="0" w:color="auto"/>
      </w:divBdr>
    </w:div>
    <w:div w:id="588271723">
      <w:bodyDiv w:val="1"/>
      <w:marLeft w:val="0"/>
      <w:marRight w:val="0"/>
      <w:marTop w:val="0"/>
      <w:marBottom w:val="0"/>
      <w:divBdr>
        <w:top w:val="none" w:sz="0" w:space="0" w:color="auto"/>
        <w:left w:val="none" w:sz="0" w:space="0" w:color="auto"/>
        <w:bottom w:val="none" w:sz="0" w:space="0" w:color="auto"/>
        <w:right w:val="none" w:sz="0" w:space="0" w:color="auto"/>
      </w:divBdr>
    </w:div>
    <w:div w:id="838731797">
      <w:bodyDiv w:val="1"/>
      <w:marLeft w:val="0"/>
      <w:marRight w:val="0"/>
      <w:marTop w:val="0"/>
      <w:marBottom w:val="0"/>
      <w:divBdr>
        <w:top w:val="none" w:sz="0" w:space="0" w:color="auto"/>
        <w:left w:val="none" w:sz="0" w:space="0" w:color="auto"/>
        <w:bottom w:val="none" w:sz="0" w:space="0" w:color="auto"/>
        <w:right w:val="none" w:sz="0" w:space="0" w:color="auto"/>
      </w:divBdr>
    </w:div>
    <w:div w:id="1148860702">
      <w:bodyDiv w:val="1"/>
      <w:marLeft w:val="0"/>
      <w:marRight w:val="0"/>
      <w:marTop w:val="0"/>
      <w:marBottom w:val="0"/>
      <w:divBdr>
        <w:top w:val="none" w:sz="0" w:space="0" w:color="auto"/>
        <w:left w:val="none" w:sz="0" w:space="0" w:color="auto"/>
        <w:bottom w:val="none" w:sz="0" w:space="0" w:color="auto"/>
        <w:right w:val="none" w:sz="0" w:space="0" w:color="auto"/>
      </w:divBdr>
    </w:div>
    <w:div w:id="1168599318">
      <w:bodyDiv w:val="1"/>
      <w:marLeft w:val="0"/>
      <w:marRight w:val="0"/>
      <w:marTop w:val="0"/>
      <w:marBottom w:val="0"/>
      <w:divBdr>
        <w:top w:val="none" w:sz="0" w:space="0" w:color="auto"/>
        <w:left w:val="none" w:sz="0" w:space="0" w:color="auto"/>
        <w:bottom w:val="none" w:sz="0" w:space="0" w:color="auto"/>
        <w:right w:val="none" w:sz="0" w:space="0" w:color="auto"/>
      </w:divBdr>
    </w:div>
    <w:div w:id="1203515428">
      <w:bodyDiv w:val="1"/>
      <w:marLeft w:val="0"/>
      <w:marRight w:val="0"/>
      <w:marTop w:val="0"/>
      <w:marBottom w:val="0"/>
      <w:divBdr>
        <w:top w:val="none" w:sz="0" w:space="0" w:color="auto"/>
        <w:left w:val="none" w:sz="0" w:space="0" w:color="auto"/>
        <w:bottom w:val="none" w:sz="0" w:space="0" w:color="auto"/>
        <w:right w:val="none" w:sz="0" w:space="0" w:color="auto"/>
      </w:divBdr>
    </w:div>
    <w:div w:id="1214930387">
      <w:bodyDiv w:val="1"/>
      <w:marLeft w:val="0"/>
      <w:marRight w:val="0"/>
      <w:marTop w:val="0"/>
      <w:marBottom w:val="0"/>
      <w:divBdr>
        <w:top w:val="none" w:sz="0" w:space="0" w:color="auto"/>
        <w:left w:val="none" w:sz="0" w:space="0" w:color="auto"/>
        <w:bottom w:val="none" w:sz="0" w:space="0" w:color="auto"/>
        <w:right w:val="none" w:sz="0" w:space="0" w:color="auto"/>
      </w:divBdr>
    </w:div>
    <w:div w:id="1285889059">
      <w:bodyDiv w:val="1"/>
      <w:marLeft w:val="0"/>
      <w:marRight w:val="0"/>
      <w:marTop w:val="0"/>
      <w:marBottom w:val="0"/>
      <w:divBdr>
        <w:top w:val="none" w:sz="0" w:space="0" w:color="auto"/>
        <w:left w:val="none" w:sz="0" w:space="0" w:color="auto"/>
        <w:bottom w:val="none" w:sz="0" w:space="0" w:color="auto"/>
        <w:right w:val="none" w:sz="0" w:space="0" w:color="auto"/>
      </w:divBdr>
    </w:div>
    <w:div w:id="1318412999">
      <w:bodyDiv w:val="1"/>
      <w:marLeft w:val="0"/>
      <w:marRight w:val="0"/>
      <w:marTop w:val="0"/>
      <w:marBottom w:val="0"/>
      <w:divBdr>
        <w:top w:val="none" w:sz="0" w:space="0" w:color="auto"/>
        <w:left w:val="none" w:sz="0" w:space="0" w:color="auto"/>
        <w:bottom w:val="none" w:sz="0" w:space="0" w:color="auto"/>
        <w:right w:val="none" w:sz="0" w:space="0" w:color="auto"/>
      </w:divBdr>
    </w:div>
    <w:div w:id="1366834446">
      <w:bodyDiv w:val="1"/>
      <w:marLeft w:val="0"/>
      <w:marRight w:val="0"/>
      <w:marTop w:val="0"/>
      <w:marBottom w:val="0"/>
      <w:divBdr>
        <w:top w:val="none" w:sz="0" w:space="0" w:color="auto"/>
        <w:left w:val="none" w:sz="0" w:space="0" w:color="auto"/>
        <w:bottom w:val="none" w:sz="0" w:space="0" w:color="auto"/>
        <w:right w:val="none" w:sz="0" w:space="0" w:color="auto"/>
      </w:divBdr>
    </w:div>
    <w:div w:id="1508058215">
      <w:bodyDiv w:val="1"/>
      <w:marLeft w:val="0"/>
      <w:marRight w:val="0"/>
      <w:marTop w:val="0"/>
      <w:marBottom w:val="0"/>
      <w:divBdr>
        <w:top w:val="none" w:sz="0" w:space="0" w:color="auto"/>
        <w:left w:val="none" w:sz="0" w:space="0" w:color="auto"/>
        <w:bottom w:val="none" w:sz="0" w:space="0" w:color="auto"/>
        <w:right w:val="none" w:sz="0" w:space="0" w:color="auto"/>
      </w:divBdr>
    </w:div>
    <w:div w:id="1519352923">
      <w:bodyDiv w:val="1"/>
      <w:marLeft w:val="0"/>
      <w:marRight w:val="0"/>
      <w:marTop w:val="0"/>
      <w:marBottom w:val="0"/>
      <w:divBdr>
        <w:top w:val="none" w:sz="0" w:space="0" w:color="auto"/>
        <w:left w:val="none" w:sz="0" w:space="0" w:color="auto"/>
        <w:bottom w:val="none" w:sz="0" w:space="0" w:color="auto"/>
        <w:right w:val="none" w:sz="0" w:space="0" w:color="auto"/>
      </w:divBdr>
    </w:div>
    <w:div w:id="1603999999">
      <w:bodyDiv w:val="1"/>
      <w:marLeft w:val="0"/>
      <w:marRight w:val="0"/>
      <w:marTop w:val="0"/>
      <w:marBottom w:val="0"/>
      <w:divBdr>
        <w:top w:val="none" w:sz="0" w:space="0" w:color="auto"/>
        <w:left w:val="none" w:sz="0" w:space="0" w:color="auto"/>
        <w:bottom w:val="none" w:sz="0" w:space="0" w:color="auto"/>
        <w:right w:val="none" w:sz="0" w:space="0" w:color="auto"/>
      </w:divBdr>
    </w:div>
    <w:div w:id="1628706285">
      <w:bodyDiv w:val="1"/>
      <w:marLeft w:val="0"/>
      <w:marRight w:val="0"/>
      <w:marTop w:val="0"/>
      <w:marBottom w:val="0"/>
      <w:divBdr>
        <w:top w:val="none" w:sz="0" w:space="0" w:color="auto"/>
        <w:left w:val="none" w:sz="0" w:space="0" w:color="auto"/>
        <w:bottom w:val="none" w:sz="0" w:space="0" w:color="auto"/>
        <w:right w:val="none" w:sz="0" w:space="0" w:color="auto"/>
      </w:divBdr>
    </w:div>
    <w:div w:id="1790395805">
      <w:bodyDiv w:val="1"/>
      <w:marLeft w:val="0"/>
      <w:marRight w:val="0"/>
      <w:marTop w:val="0"/>
      <w:marBottom w:val="0"/>
      <w:divBdr>
        <w:top w:val="none" w:sz="0" w:space="0" w:color="auto"/>
        <w:left w:val="none" w:sz="0" w:space="0" w:color="auto"/>
        <w:bottom w:val="none" w:sz="0" w:space="0" w:color="auto"/>
        <w:right w:val="none" w:sz="0" w:space="0" w:color="auto"/>
      </w:divBdr>
    </w:div>
    <w:div w:id="1998410403">
      <w:bodyDiv w:val="1"/>
      <w:marLeft w:val="0"/>
      <w:marRight w:val="0"/>
      <w:marTop w:val="0"/>
      <w:marBottom w:val="0"/>
      <w:divBdr>
        <w:top w:val="none" w:sz="0" w:space="0" w:color="auto"/>
        <w:left w:val="none" w:sz="0" w:space="0" w:color="auto"/>
        <w:bottom w:val="none" w:sz="0" w:space="0" w:color="auto"/>
        <w:right w:val="none" w:sz="0" w:space="0" w:color="auto"/>
      </w:divBdr>
    </w:div>
    <w:div w:id="2031754263">
      <w:bodyDiv w:val="1"/>
      <w:marLeft w:val="0"/>
      <w:marRight w:val="0"/>
      <w:marTop w:val="0"/>
      <w:marBottom w:val="0"/>
      <w:divBdr>
        <w:top w:val="none" w:sz="0" w:space="0" w:color="auto"/>
        <w:left w:val="none" w:sz="0" w:space="0" w:color="auto"/>
        <w:bottom w:val="none" w:sz="0" w:space="0" w:color="auto"/>
        <w:right w:val="none" w:sz="0" w:space="0" w:color="auto"/>
      </w:divBdr>
    </w:div>
    <w:div w:id="205430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header" Target="header4.xml"/><Relationship Id="rId26" Type="http://schemas.openxmlformats.org/officeDocument/2006/relationships/hyperlink" Target="https://www.asvspoof.org/"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yperlink" Target="https://papers.nips.cc/paper/9015-pytorch-an-imperative-style-high-performance-deep-learning-library"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taylorfrancis.com/books/mono/10.1201/9781482266450/room-acoustics-heinrich-kuttruff"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arxiv.org/abs/1812.08685"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asvspoof.org/asvspoof2021/asvspoof2021_evaluation_plan.pdf" TargetMode="External"/><Relationship Id="rId27"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wnloads\FYP%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92188171D7EB41B743F3E3D672CF51" ma:contentTypeVersion="1" ma:contentTypeDescription="Create a new document." ma:contentTypeScope="" ma:versionID="c38faf33c3082a9acb104cea5f808f7f">
  <xsd:schema xmlns:xsd="http://www.w3.org/2001/XMLSchema" xmlns:xs="http://www.w3.org/2001/XMLSchema" xmlns:p="http://schemas.microsoft.com/office/2006/metadata/properties" xmlns:ns2="16550466-e77f-4169-a2db-e01515558175" targetNamespace="http://schemas.microsoft.com/office/2006/metadata/properties" ma:root="true" ma:fieldsID="5b71c05dee770050c67b9a4ad197ebbb" ns2:_="">
    <xsd:import namespace="16550466-e77f-4169-a2db-e0151555817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550466-e77f-4169-a2db-e0151555817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16550466-e77f-4169-a2db-e0151555817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D419E9-C365-4972-A2BC-F851BFE0A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550466-e77f-4169-a2db-e015155581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732A5E-3716-4763-A614-8BD3088CCCD2}">
  <ds:schemaRefs>
    <ds:schemaRef ds:uri="http://schemas.openxmlformats.org/officeDocument/2006/bibliography"/>
  </ds:schemaRefs>
</ds:datastoreItem>
</file>

<file path=customXml/itemProps3.xml><?xml version="1.0" encoding="utf-8"?>
<ds:datastoreItem xmlns:ds="http://schemas.openxmlformats.org/officeDocument/2006/customXml" ds:itemID="{E98925EE-FD13-4762-8E6D-4FBDE71A624F}">
  <ds:schemaRefs>
    <ds:schemaRef ds:uri="http://schemas.microsoft.com/office/2006/metadata/properties"/>
    <ds:schemaRef ds:uri="http://schemas.microsoft.com/office/infopath/2007/PartnerControls"/>
    <ds:schemaRef ds:uri="16550466-e77f-4169-a2db-e01515558175"/>
  </ds:schemaRefs>
</ds:datastoreItem>
</file>

<file path=customXml/itemProps4.xml><?xml version="1.0" encoding="utf-8"?>
<ds:datastoreItem xmlns:ds="http://schemas.openxmlformats.org/officeDocument/2006/customXml" ds:itemID="{03066853-CC5D-4DDE-9EB3-ACF6CB030B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FYP Report Template</Template>
  <TotalTime>229</TotalTime>
  <Pages>25</Pages>
  <Words>4914</Words>
  <Characters>31647</Characters>
  <Application>Microsoft Office Word</Application>
  <DocSecurity>0</DocSecurity>
  <Lines>988</Lines>
  <Paragraphs>545</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36016</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dell</dc:creator>
  <cp:keywords/>
  <dc:description/>
  <cp:lastModifiedBy>Muhammad Hasnain</cp:lastModifiedBy>
  <cp:revision>11</cp:revision>
  <cp:lastPrinted>2022-09-13T05:46:00Z</cp:lastPrinted>
  <dcterms:created xsi:type="dcterms:W3CDTF">2026-01-18T08:41:00Z</dcterms:created>
  <dcterms:modified xsi:type="dcterms:W3CDTF">2026-01-18T13:52:00Z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0x0101000192188171D7EB41B743F3E3D672CF51</vt:lpwstr>
  </property>
</Properties>
</file>